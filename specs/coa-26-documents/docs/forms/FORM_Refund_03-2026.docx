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941"/>
        <w:gridCol w:w="597"/>
        <w:gridCol w:w="1572"/>
        <w:gridCol w:w="993"/>
        <w:gridCol w:w="141"/>
        <w:gridCol w:w="284"/>
        <w:gridCol w:w="567"/>
        <w:gridCol w:w="1672"/>
      </w:tblGrid>
      <w:tr w:rsidR="00A643C2" w14:paraId="77844489" w14:textId="77777777" w:rsidTr="00867E12">
        <w:trPr>
          <w:tblHeader/>
        </w:trPr>
        <w:tc>
          <w:tcPr>
            <w:tcW w:w="8217" w:type="dxa"/>
            <w:gridSpan w:val="7"/>
            <w:shd w:val="clear" w:color="auto" w:fill="7030A0"/>
          </w:tcPr>
          <w:p w14:paraId="6CABB10E" w14:textId="39E5D7F8" w:rsidR="00A643C2" w:rsidRPr="00A643C2" w:rsidRDefault="00F517CE" w:rsidP="00A643C2">
            <w:pPr>
              <w:pStyle w:val="Header"/>
              <w:tabs>
                <w:tab w:val="clear" w:pos="4513"/>
                <w:tab w:val="clear" w:pos="9026"/>
                <w:tab w:val="left" w:pos="2830"/>
              </w:tabs>
              <w:rPr>
                <w:rFonts w:cs="Calibri"/>
                <w:b/>
                <w:bCs/>
                <w:color w:val="ABA072"/>
              </w:rPr>
            </w:pPr>
            <w:r>
              <w:rPr>
                <w:rFonts w:cs="Calibri"/>
                <w:b/>
                <w:bCs/>
                <w:color w:val="ABA072"/>
                <w:sz w:val="96"/>
                <w:szCs w:val="144"/>
              </w:rPr>
              <w:t>REFUND</w:t>
            </w:r>
            <w:r w:rsidR="00C6705D">
              <w:rPr>
                <w:rFonts w:cs="Calibri"/>
                <w:b/>
                <w:bCs/>
                <w:color w:val="ABA072"/>
                <w:sz w:val="96"/>
                <w:szCs w:val="144"/>
              </w:rPr>
              <w:t xml:space="preserve"> FORM</w:t>
            </w:r>
          </w:p>
        </w:tc>
        <w:tc>
          <w:tcPr>
            <w:tcW w:w="2239" w:type="dxa"/>
            <w:gridSpan w:val="2"/>
            <w:shd w:val="clear" w:color="auto" w:fill="000000" w:themeFill="text1"/>
          </w:tcPr>
          <w:p w14:paraId="11B45DF9" w14:textId="77777777" w:rsidR="00A643C2" w:rsidRDefault="00A643C2" w:rsidP="00577583">
            <w:pPr>
              <w:pStyle w:val="Header"/>
              <w:jc w:val="right"/>
              <w:rPr>
                <w:rFonts w:cs="Calibri"/>
                <w:b/>
                <w:bCs/>
                <w:color w:val="FFFFFF" w:themeColor="background1"/>
              </w:rPr>
            </w:pPr>
          </w:p>
          <w:p w14:paraId="4F85E4E9" w14:textId="77777777" w:rsidR="00A643C2" w:rsidRDefault="00A643C2" w:rsidP="00577583">
            <w:pPr>
              <w:pStyle w:val="Header"/>
              <w:jc w:val="right"/>
              <w:rPr>
                <w:rFonts w:cs="Calibri"/>
                <w:b/>
                <w:bCs/>
                <w:color w:val="FFFFFF" w:themeColor="background1"/>
              </w:rPr>
            </w:pPr>
          </w:p>
          <w:p w14:paraId="5EAB951C" w14:textId="204BCFE9" w:rsidR="00A643C2" w:rsidRPr="00A643C2" w:rsidRDefault="00A643C2" w:rsidP="00577583">
            <w:pPr>
              <w:pStyle w:val="Header"/>
              <w:jc w:val="right"/>
              <w:rPr>
                <w:rFonts w:cs="Calibri"/>
                <w:b/>
                <w:bCs/>
                <w:color w:val="FFFFFF" w:themeColor="background1"/>
              </w:rPr>
            </w:pPr>
            <w:r w:rsidRPr="00A643C2">
              <w:rPr>
                <w:rFonts w:cs="Calibri"/>
                <w:b/>
                <w:bCs/>
                <w:color w:val="FFFFFF" w:themeColor="background1"/>
              </w:rPr>
              <w:t>ISSUED</w:t>
            </w:r>
            <w:r w:rsidR="00897E10">
              <w:rPr>
                <w:rFonts w:cs="Calibri"/>
                <w:b/>
                <w:bCs/>
                <w:color w:val="FFFFFF" w:themeColor="background1"/>
              </w:rPr>
              <w:t xml:space="preserve"> </w:t>
            </w:r>
            <w:r w:rsidR="00F517CE">
              <w:rPr>
                <w:rFonts w:cs="Calibri"/>
                <w:b/>
                <w:bCs/>
                <w:color w:val="FFFFFF" w:themeColor="background1"/>
              </w:rPr>
              <w:t>20/</w:t>
            </w:r>
            <w:r w:rsidR="00897E10">
              <w:rPr>
                <w:rFonts w:cs="Calibri"/>
                <w:b/>
                <w:bCs/>
                <w:color w:val="FFFFFF" w:themeColor="background1"/>
              </w:rPr>
              <w:t>03/2026</w:t>
            </w:r>
          </w:p>
        </w:tc>
      </w:tr>
      <w:tr w:rsidR="00A643C2" w14:paraId="37FFD454" w14:textId="77777777" w:rsidTr="00897E10">
        <w:tc>
          <w:tcPr>
            <w:tcW w:w="2689" w:type="dxa"/>
          </w:tcPr>
          <w:p w14:paraId="28463528" w14:textId="3A66CB8A" w:rsidR="00A643C2" w:rsidRPr="00A643C2" w:rsidRDefault="00897E10" w:rsidP="00A643C2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ACCOUNT NAME HOLDER</w:t>
            </w:r>
          </w:p>
        </w:tc>
        <w:tc>
          <w:tcPr>
            <w:tcW w:w="7767" w:type="dxa"/>
            <w:gridSpan w:val="8"/>
          </w:tcPr>
          <w:p w14:paraId="2871FCE6" w14:textId="727A9FC3" w:rsidR="00A643C2" w:rsidRDefault="00A643C2" w:rsidP="00A643C2">
            <w:pPr>
              <w:spacing w:before="120" w:after="240"/>
              <w:rPr>
                <w:rFonts w:cs="Calibri"/>
              </w:rPr>
            </w:pPr>
          </w:p>
        </w:tc>
      </w:tr>
      <w:tr w:rsidR="00897E10" w14:paraId="5C61A43C" w14:textId="77777777" w:rsidTr="00897E10">
        <w:tc>
          <w:tcPr>
            <w:tcW w:w="2689" w:type="dxa"/>
          </w:tcPr>
          <w:p w14:paraId="7F65E581" w14:textId="6D25EA3E" w:rsidR="00897E10" w:rsidRDefault="00897E10" w:rsidP="0003169F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PLAYER NAME</w:t>
            </w:r>
          </w:p>
        </w:tc>
        <w:tc>
          <w:tcPr>
            <w:tcW w:w="4110" w:type="dxa"/>
            <w:gridSpan w:val="3"/>
          </w:tcPr>
          <w:p w14:paraId="197B0178" w14:textId="77777777" w:rsidR="00897E10" w:rsidRDefault="00897E10" w:rsidP="00A643C2">
            <w:pPr>
              <w:spacing w:before="120" w:after="240"/>
              <w:rPr>
                <w:rFonts w:cs="Calibri"/>
              </w:rPr>
            </w:pPr>
          </w:p>
        </w:tc>
        <w:tc>
          <w:tcPr>
            <w:tcW w:w="1134" w:type="dxa"/>
            <w:gridSpan w:val="2"/>
          </w:tcPr>
          <w:p w14:paraId="1EF41703" w14:textId="7F899181" w:rsidR="00897E10" w:rsidRPr="00897E10" w:rsidRDefault="00897E10" w:rsidP="00A643C2">
            <w:pPr>
              <w:spacing w:before="120" w:after="240"/>
              <w:rPr>
                <w:rFonts w:cs="Calibri"/>
                <w:b/>
                <w:bCs/>
              </w:rPr>
            </w:pPr>
            <w:r w:rsidRPr="00897E10">
              <w:rPr>
                <w:rFonts w:cs="Calibri"/>
                <w:b/>
                <w:bCs/>
              </w:rPr>
              <w:t>DOB</w:t>
            </w:r>
          </w:p>
        </w:tc>
        <w:tc>
          <w:tcPr>
            <w:tcW w:w="2523" w:type="dxa"/>
            <w:gridSpan w:val="3"/>
          </w:tcPr>
          <w:p w14:paraId="032277FC" w14:textId="52080A2B" w:rsidR="00897E10" w:rsidRDefault="00897E10" w:rsidP="00A643C2">
            <w:pPr>
              <w:spacing w:before="120" w:after="240"/>
              <w:rPr>
                <w:rFonts w:cs="Calibri"/>
              </w:rPr>
            </w:pPr>
          </w:p>
        </w:tc>
      </w:tr>
      <w:tr w:rsidR="00897E10" w14:paraId="531874B1" w14:textId="77777777" w:rsidTr="00897E10">
        <w:tc>
          <w:tcPr>
            <w:tcW w:w="2689" w:type="dxa"/>
          </w:tcPr>
          <w:p w14:paraId="294D4023" w14:textId="5B20A1D9" w:rsidR="00897E10" w:rsidRPr="008E13A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TEAM</w:t>
            </w:r>
          </w:p>
        </w:tc>
        <w:tc>
          <w:tcPr>
            <w:tcW w:w="4110" w:type="dxa"/>
            <w:gridSpan w:val="3"/>
          </w:tcPr>
          <w:p w14:paraId="1A2CF6FD" w14:textId="77777777" w:rsidR="00897E10" w:rsidRPr="008E13A0" w:rsidRDefault="00897E10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1134" w:type="dxa"/>
            <w:gridSpan w:val="2"/>
          </w:tcPr>
          <w:p w14:paraId="4A0C122A" w14:textId="4E7C6EE2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897E10">
              <w:rPr>
                <w:rFonts w:cs="Calibri"/>
                <w:b/>
                <w:bCs/>
              </w:rPr>
              <w:t>MOBILE</w:t>
            </w:r>
          </w:p>
        </w:tc>
        <w:tc>
          <w:tcPr>
            <w:tcW w:w="2523" w:type="dxa"/>
            <w:gridSpan w:val="3"/>
          </w:tcPr>
          <w:p w14:paraId="13A24407" w14:textId="3A1386F3" w:rsidR="00897E10" w:rsidRPr="008E13A0" w:rsidRDefault="00897E10" w:rsidP="00897E10">
            <w:pPr>
              <w:spacing w:before="120" w:after="240"/>
              <w:rPr>
                <w:rFonts w:cs="Calibri"/>
              </w:rPr>
            </w:pPr>
          </w:p>
        </w:tc>
      </w:tr>
      <w:tr w:rsidR="008E13A0" w14:paraId="4466CE88" w14:textId="77777777" w:rsidTr="00897E10">
        <w:tc>
          <w:tcPr>
            <w:tcW w:w="2689" w:type="dxa"/>
          </w:tcPr>
          <w:p w14:paraId="04C65BD9" w14:textId="5D5C8AE1" w:rsidR="008E13A0" w:rsidRPr="008E13A0" w:rsidRDefault="00897E10" w:rsidP="008E13A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EMAIL ADDRESS</w:t>
            </w:r>
          </w:p>
        </w:tc>
        <w:tc>
          <w:tcPr>
            <w:tcW w:w="7767" w:type="dxa"/>
            <w:gridSpan w:val="8"/>
          </w:tcPr>
          <w:p w14:paraId="48BE3793" w14:textId="4248B560" w:rsidR="008E13A0" w:rsidRPr="00897E10" w:rsidRDefault="008E13A0" w:rsidP="00897E10">
            <w:pPr>
              <w:spacing w:before="120" w:after="240"/>
              <w:rPr>
                <w:rFonts w:cs="Calibri"/>
              </w:rPr>
            </w:pPr>
          </w:p>
        </w:tc>
      </w:tr>
      <w:tr w:rsidR="00897E10" w:rsidRPr="00897E10" w14:paraId="45318E09" w14:textId="77777777" w:rsidTr="00EA5AB7">
        <w:tc>
          <w:tcPr>
            <w:tcW w:w="10456" w:type="dxa"/>
            <w:gridSpan w:val="9"/>
            <w:shd w:val="clear" w:color="auto" w:fill="D86DCB" w:themeFill="accent5" w:themeFillTint="99"/>
          </w:tcPr>
          <w:p w14:paraId="695D8E86" w14:textId="722F1CA4" w:rsidR="008E13A0" w:rsidRPr="00897E10" w:rsidRDefault="00F517CE" w:rsidP="00897E10">
            <w:pPr>
              <w:spacing w:before="120" w:after="240"/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</w:pPr>
            <w:r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  <w:t>REFUND DETAILS</w:t>
            </w:r>
          </w:p>
        </w:tc>
      </w:tr>
      <w:tr w:rsidR="00897E10" w14:paraId="2B73143B" w14:textId="77777777" w:rsidTr="00897E10">
        <w:tc>
          <w:tcPr>
            <w:tcW w:w="2689" w:type="dxa"/>
          </w:tcPr>
          <w:p w14:paraId="0E4C4986" w14:textId="77777777" w:rsid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897E10">
              <w:rPr>
                <w:rFonts w:cs="Calibri"/>
                <w:b/>
                <w:bCs/>
              </w:rPr>
              <w:t>TYPE</w:t>
            </w:r>
            <w:r>
              <w:rPr>
                <w:rFonts w:cs="Calibri"/>
                <w:b/>
                <w:bCs/>
              </w:rPr>
              <w:t xml:space="preserve"> </w:t>
            </w:r>
          </w:p>
          <w:p w14:paraId="77D1A9EC" w14:textId="6E9CBEB0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(bold or highlight)</w:t>
            </w:r>
          </w:p>
        </w:tc>
        <w:tc>
          <w:tcPr>
            <w:tcW w:w="2538" w:type="dxa"/>
            <w:gridSpan w:val="2"/>
          </w:tcPr>
          <w:p w14:paraId="190B887B" w14:textId="5D73F566" w:rsidR="00897E10" w:rsidRDefault="00F517CE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MEDICAL</w:t>
            </w:r>
          </w:p>
        </w:tc>
        <w:tc>
          <w:tcPr>
            <w:tcW w:w="2706" w:type="dxa"/>
            <w:gridSpan w:val="3"/>
          </w:tcPr>
          <w:p w14:paraId="4170C569" w14:textId="4D0114E3" w:rsidR="00897E10" w:rsidRDefault="00F517CE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VOLUNTARY WITHDRAWAL</w:t>
            </w:r>
          </w:p>
        </w:tc>
        <w:tc>
          <w:tcPr>
            <w:tcW w:w="2523" w:type="dxa"/>
            <w:gridSpan w:val="3"/>
          </w:tcPr>
          <w:p w14:paraId="075D903C" w14:textId="32B5B993" w:rsidR="00897E10" w:rsidRDefault="00F517CE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BBA GAME CANCELLATIONS</w:t>
            </w:r>
          </w:p>
        </w:tc>
      </w:tr>
      <w:tr w:rsidR="00897E10" w14:paraId="23EC0478" w14:textId="77777777" w:rsidTr="00897E10">
        <w:tc>
          <w:tcPr>
            <w:tcW w:w="2689" w:type="dxa"/>
            <w:vMerge w:val="restart"/>
          </w:tcPr>
          <w:p w14:paraId="032647CA" w14:textId="77777777" w:rsid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EVIDENCE </w:t>
            </w:r>
          </w:p>
          <w:p w14:paraId="650D9EA0" w14:textId="2A7FC7F2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(bold or highlight which apply)</w:t>
            </w:r>
          </w:p>
        </w:tc>
        <w:tc>
          <w:tcPr>
            <w:tcW w:w="2538" w:type="dxa"/>
            <w:gridSpan w:val="2"/>
          </w:tcPr>
          <w:p w14:paraId="568B4B59" w14:textId="59EF6088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  <w:highlight w:val="cyan"/>
              </w:rPr>
            </w:pPr>
            <w:r w:rsidRPr="00897E10">
              <w:rPr>
                <w:rFonts w:cs="Calibri"/>
                <w:b/>
                <w:bCs/>
                <w:highlight w:val="cyan"/>
              </w:rPr>
              <w:t>Registration Receipt (mandatory)</w:t>
            </w:r>
          </w:p>
        </w:tc>
        <w:tc>
          <w:tcPr>
            <w:tcW w:w="2706" w:type="dxa"/>
            <w:gridSpan w:val="3"/>
          </w:tcPr>
          <w:p w14:paraId="38D66C66" w14:textId="5A9E2D6F" w:rsidR="00F517CE" w:rsidRDefault="00F517CE" w:rsidP="00F517CE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Medical Certificate (required for medical refunds)</w:t>
            </w:r>
          </w:p>
        </w:tc>
        <w:tc>
          <w:tcPr>
            <w:tcW w:w="2523" w:type="dxa"/>
            <w:gridSpan w:val="3"/>
          </w:tcPr>
          <w:p w14:paraId="15096172" w14:textId="135A88B6" w:rsidR="00897E10" w:rsidRDefault="00F517CE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BBA Game Cancellations (required for BBA Game Cancellation refunds)</w:t>
            </w:r>
          </w:p>
        </w:tc>
      </w:tr>
      <w:tr w:rsidR="00F517CE" w14:paraId="6CEA5977" w14:textId="77777777" w:rsidTr="002F7E36">
        <w:tc>
          <w:tcPr>
            <w:tcW w:w="2689" w:type="dxa"/>
            <w:vMerge/>
          </w:tcPr>
          <w:p w14:paraId="438BC196" w14:textId="71ECF694" w:rsidR="00F517CE" w:rsidRDefault="00F517CE" w:rsidP="00897E10">
            <w:pPr>
              <w:spacing w:before="120" w:after="240"/>
              <w:rPr>
                <w:rFonts w:cs="Calibri"/>
                <w:b/>
                <w:bCs/>
              </w:rPr>
            </w:pPr>
          </w:p>
        </w:tc>
        <w:tc>
          <w:tcPr>
            <w:tcW w:w="2538" w:type="dxa"/>
            <w:gridSpan w:val="2"/>
          </w:tcPr>
          <w:p w14:paraId="638E76F3" w14:textId="3FF88EDD" w:rsidR="00F517CE" w:rsidRPr="00897E10" w:rsidRDefault="00F517CE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Other (please list)</w:t>
            </w:r>
          </w:p>
        </w:tc>
        <w:tc>
          <w:tcPr>
            <w:tcW w:w="5229" w:type="dxa"/>
            <w:gridSpan w:val="6"/>
          </w:tcPr>
          <w:p w14:paraId="30634F6A" w14:textId="4F7239D0" w:rsidR="00F517CE" w:rsidRDefault="00F517CE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Other (please list)</w:t>
            </w:r>
          </w:p>
        </w:tc>
      </w:tr>
      <w:tr w:rsidR="00BA1600" w14:paraId="7EF55877" w14:textId="77777777" w:rsidTr="00993AE9">
        <w:tc>
          <w:tcPr>
            <w:tcW w:w="2689" w:type="dxa"/>
          </w:tcPr>
          <w:p w14:paraId="4DE3C81C" w14:textId="77777777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DETAILS </w:t>
            </w:r>
          </w:p>
          <w:p w14:paraId="4103A784" w14:textId="743EE89C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(tell us briefly why you are entitled to a re-imbursement</w:t>
            </w:r>
            <w:r w:rsidR="00F3707D">
              <w:rPr>
                <w:rFonts w:cs="Calibri"/>
                <w:b/>
                <w:bCs/>
              </w:rPr>
              <w:t xml:space="preserve"> or refund</w:t>
            </w:r>
            <w:r>
              <w:rPr>
                <w:rFonts w:cs="Calibri"/>
                <w:b/>
                <w:bCs/>
              </w:rPr>
              <w:t>)</w:t>
            </w:r>
          </w:p>
        </w:tc>
        <w:tc>
          <w:tcPr>
            <w:tcW w:w="7767" w:type="dxa"/>
            <w:gridSpan w:val="8"/>
          </w:tcPr>
          <w:p w14:paraId="11F4FF5D" w14:textId="77777777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</w:tr>
      <w:tr w:rsidR="00BA1600" w14:paraId="70E08E61" w14:textId="77777777" w:rsidTr="00993AE9">
        <w:tc>
          <w:tcPr>
            <w:tcW w:w="2689" w:type="dxa"/>
          </w:tcPr>
          <w:p w14:paraId="29C17BA1" w14:textId="14227FF2" w:rsidR="00BA1600" w:rsidRDefault="00F3707D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RE-IMBURSEMENT</w:t>
            </w:r>
            <w:r w:rsidR="00BA1600">
              <w:rPr>
                <w:rFonts w:cs="Calibri"/>
                <w:b/>
                <w:bCs/>
              </w:rPr>
              <w:t xml:space="preserve"> AMOUNT</w:t>
            </w:r>
          </w:p>
          <w:p w14:paraId="3F36A3E0" w14:textId="05FA4AC6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(list each receipt </w:t>
            </w:r>
            <w:r w:rsidR="00F3707D">
              <w:rPr>
                <w:rFonts w:cs="Calibri"/>
                <w:b/>
                <w:bCs/>
              </w:rPr>
              <w:t>and the dollar amount and then include a total amount</w:t>
            </w:r>
            <w:r>
              <w:rPr>
                <w:rFonts w:cs="Calibri"/>
                <w:b/>
                <w:bCs/>
              </w:rPr>
              <w:t>)</w:t>
            </w:r>
          </w:p>
        </w:tc>
        <w:tc>
          <w:tcPr>
            <w:tcW w:w="7767" w:type="dxa"/>
            <w:gridSpan w:val="8"/>
          </w:tcPr>
          <w:p w14:paraId="2E398CF0" w14:textId="3D6A5561" w:rsidR="00BA1600" w:rsidRDefault="00BA160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$</w:t>
            </w:r>
          </w:p>
        </w:tc>
      </w:tr>
      <w:tr w:rsidR="00BA1600" w14:paraId="41F45754" w14:textId="77777777" w:rsidTr="00EA5AB7">
        <w:tc>
          <w:tcPr>
            <w:tcW w:w="2689" w:type="dxa"/>
            <w:vMerge w:val="restart"/>
          </w:tcPr>
          <w:p w14:paraId="072A7161" w14:textId="4C220E1F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BANK DETAILS</w:t>
            </w:r>
          </w:p>
        </w:tc>
        <w:tc>
          <w:tcPr>
            <w:tcW w:w="1941" w:type="dxa"/>
          </w:tcPr>
          <w:p w14:paraId="40FB6E14" w14:textId="59EB7D72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Account Name</w:t>
            </w:r>
          </w:p>
        </w:tc>
        <w:tc>
          <w:tcPr>
            <w:tcW w:w="3162" w:type="dxa"/>
            <w:gridSpan w:val="3"/>
          </w:tcPr>
          <w:p w14:paraId="16BAFBD9" w14:textId="68E1FEDE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992" w:type="dxa"/>
            <w:gridSpan w:val="3"/>
          </w:tcPr>
          <w:p w14:paraId="15A8E62C" w14:textId="5A463451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BSB</w:t>
            </w:r>
          </w:p>
        </w:tc>
        <w:tc>
          <w:tcPr>
            <w:tcW w:w="1672" w:type="dxa"/>
          </w:tcPr>
          <w:p w14:paraId="024C3E08" w14:textId="117020D9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</w:tr>
      <w:tr w:rsidR="00BA1600" w14:paraId="18770777" w14:textId="77777777" w:rsidTr="00EA5AB7">
        <w:tc>
          <w:tcPr>
            <w:tcW w:w="2689" w:type="dxa"/>
            <w:vMerge/>
          </w:tcPr>
          <w:p w14:paraId="401A3489" w14:textId="77777777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</w:p>
        </w:tc>
        <w:tc>
          <w:tcPr>
            <w:tcW w:w="1941" w:type="dxa"/>
          </w:tcPr>
          <w:p w14:paraId="485E43A9" w14:textId="4E8B6FBD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Account Number</w:t>
            </w:r>
          </w:p>
        </w:tc>
        <w:tc>
          <w:tcPr>
            <w:tcW w:w="3162" w:type="dxa"/>
            <w:gridSpan w:val="3"/>
          </w:tcPr>
          <w:p w14:paraId="635686B4" w14:textId="77777777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992" w:type="dxa"/>
            <w:gridSpan w:val="3"/>
          </w:tcPr>
          <w:p w14:paraId="097A9F34" w14:textId="6D6C8AED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Bank</w:t>
            </w:r>
          </w:p>
        </w:tc>
        <w:tc>
          <w:tcPr>
            <w:tcW w:w="1672" w:type="dxa"/>
          </w:tcPr>
          <w:p w14:paraId="403A5260" w14:textId="77777777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</w:tr>
      <w:tr w:rsidR="00EA5AB7" w:rsidRPr="00897E10" w14:paraId="3FBDD329" w14:textId="77777777" w:rsidTr="00EA5AB7">
        <w:tc>
          <w:tcPr>
            <w:tcW w:w="10456" w:type="dxa"/>
            <w:gridSpan w:val="9"/>
            <w:shd w:val="clear" w:color="auto" w:fill="D86DCB" w:themeFill="accent5" w:themeFillTint="99"/>
          </w:tcPr>
          <w:p w14:paraId="45FAC0A8" w14:textId="6E560974" w:rsidR="00EA5AB7" w:rsidRPr="00897E10" w:rsidRDefault="00EA5AB7" w:rsidP="003C6F47">
            <w:pPr>
              <w:spacing w:before="120" w:after="240"/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</w:pPr>
            <w:r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  <w:t>DECLARATION</w:t>
            </w:r>
          </w:p>
        </w:tc>
      </w:tr>
      <w:tr w:rsidR="00EA5AB7" w14:paraId="34EDB69B" w14:textId="77777777" w:rsidTr="00073503">
        <w:tc>
          <w:tcPr>
            <w:tcW w:w="10456" w:type="dxa"/>
            <w:gridSpan w:val="9"/>
          </w:tcPr>
          <w:p w14:paraId="2F8C5034" w14:textId="54715FD1" w:rsidR="00EA5AB7" w:rsidRDefault="00EA5AB7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 xml:space="preserve">The information I have provided is accurate and truthful. </w:t>
            </w:r>
          </w:p>
        </w:tc>
      </w:tr>
      <w:tr w:rsidR="00EA5AB7" w14:paraId="2C9D5450" w14:textId="77777777" w:rsidTr="00EA5AB7">
        <w:tc>
          <w:tcPr>
            <w:tcW w:w="2689" w:type="dxa"/>
          </w:tcPr>
          <w:p w14:paraId="680F625E" w14:textId="7D908A43" w:rsidR="00EA5AB7" w:rsidRDefault="00EA5AB7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lastRenderedPageBreak/>
              <w:t>ACCOUNT HOLDER SIGNATURE</w:t>
            </w:r>
          </w:p>
        </w:tc>
        <w:tc>
          <w:tcPr>
            <w:tcW w:w="5103" w:type="dxa"/>
            <w:gridSpan w:val="4"/>
          </w:tcPr>
          <w:p w14:paraId="231CA6FA" w14:textId="77777777" w:rsidR="00EA5AB7" w:rsidRDefault="00EA5AB7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992" w:type="dxa"/>
            <w:gridSpan w:val="3"/>
          </w:tcPr>
          <w:p w14:paraId="1D3E93DF" w14:textId="391967F3" w:rsidR="00EA5AB7" w:rsidRPr="00EA5AB7" w:rsidRDefault="00EA5AB7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DATE</w:t>
            </w:r>
          </w:p>
        </w:tc>
        <w:tc>
          <w:tcPr>
            <w:tcW w:w="1672" w:type="dxa"/>
          </w:tcPr>
          <w:p w14:paraId="04BB9DB1" w14:textId="77777777" w:rsidR="00EA5AB7" w:rsidRDefault="00EA5AB7" w:rsidP="00897E10">
            <w:pPr>
              <w:spacing w:before="120" w:after="240"/>
              <w:rPr>
                <w:rFonts w:cs="Calibri"/>
              </w:rPr>
            </w:pPr>
          </w:p>
        </w:tc>
      </w:tr>
      <w:tr w:rsidR="00EA5AB7" w14:paraId="17985CD2" w14:textId="77777777" w:rsidTr="004D6F72">
        <w:tc>
          <w:tcPr>
            <w:tcW w:w="10456" w:type="dxa"/>
            <w:gridSpan w:val="9"/>
          </w:tcPr>
          <w:p w14:paraId="5E08EDD1" w14:textId="2DA5BEC6" w:rsidR="00EA5AB7" w:rsidRDefault="00EA5AB7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 xml:space="preserve">Re-imbursements may take up to 28 days to process and are re-imbursed to your nominated account. As we are a volunteer run organisation, delays may occur. If you have any </w:t>
            </w:r>
            <w:r w:rsidR="00F3707D">
              <w:rPr>
                <w:rFonts w:cs="Calibri"/>
              </w:rPr>
              <w:t>questions,</w:t>
            </w:r>
            <w:r>
              <w:rPr>
                <w:rFonts w:cs="Calibri"/>
              </w:rPr>
              <w:t xml:space="preserve"> please email the Treasurer at </w:t>
            </w:r>
            <w:hyperlink r:id="rId8" w:history="1">
              <w:r w:rsidRPr="0085026F">
                <w:rPr>
                  <w:rStyle w:val="Hyperlink"/>
                  <w:rFonts w:cs="Calibri"/>
                </w:rPr>
                <w:t>treasurer@bendigophoenix.org.au</w:t>
              </w:r>
            </w:hyperlink>
            <w:r>
              <w:rPr>
                <w:rFonts w:cs="Calibri"/>
              </w:rPr>
              <w:t xml:space="preserve">. </w:t>
            </w:r>
          </w:p>
        </w:tc>
      </w:tr>
    </w:tbl>
    <w:p w14:paraId="73FBB866" w14:textId="77777777" w:rsidR="00EA5AB7" w:rsidRPr="00DC7215" w:rsidRDefault="00EA5AB7" w:rsidP="00EA5AB7">
      <w:pPr>
        <w:pStyle w:val="NoSpacing"/>
        <w:rPr>
          <w:rFonts w:cs="Calibri"/>
        </w:rPr>
      </w:pPr>
    </w:p>
    <w:sectPr w:rsidR="00EA5AB7" w:rsidRPr="00DC7215" w:rsidSect="00FA0C0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4FAD" w14:textId="77777777" w:rsidR="00191D02" w:rsidRDefault="00191D02" w:rsidP="00FA0C00">
      <w:pPr>
        <w:spacing w:after="0" w:line="240" w:lineRule="auto"/>
      </w:pPr>
      <w:r>
        <w:separator/>
      </w:r>
    </w:p>
  </w:endnote>
  <w:endnote w:type="continuationSeparator" w:id="0">
    <w:p w14:paraId="5CC2FD2B" w14:textId="77777777" w:rsidR="00191D02" w:rsidRDefault="00191D02" w:rsidP="00FA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326F" w14:textId="77777777" w:rsidR="00FA0C00" w:rsidRPr="00A643C2" w:rsidRDefault="00FA0C00" w:rsidP="00FA0C00">
    <w:pPr>
      <w:pStyle w:val="Footer"/>
      <w:jc w:val="right"/>
      <w:rPr>
        <w:rFonts w:cs="Calibri"/>
        <w:sz w:val="20"/>
        <w:szCs w:val="22"/>
      </w:rPr>
    </w:pPr>
    <w:r w:rsidRPr="00A643C2">
      <w:rPr>
        <w:rFonts w:cs="Calibri"/>
        <w:sz w:val="20"/>
        <w:szCs w:val="22"/>
      </w:rPr>
      <w:t>Page</w:t>
    </w:r>
    <w:r w:rsidR="00DC7215" w:rsidRPr="00A643C2">
      <w:rPr>
        <w:rFonts w:cs="Calibri"/>
        <w:sz w:val="20"/>
        <w:szCs w:val="22"/>
      </w:rPr>
      <w:t xml:space="preserve"> </w:t>
    </w:r>
    <w:r w:rsidR="00DC7215" w:rsidRPr="00A643C2">
      <w:rPr>
        <w:rFonts w:cs="Calibri"/>
        <w:sz w:val="20"/>
        <w:szCs w:val="22"/>
      </w:rPr>
      <w:fldChar w:fldCharType="begin"/>
    </w:r>
    <w:r w:rsidR="00DC7215" w:rsidRPr="00A643C2">
      <w:rPr>
        <w:rFonts w:cs="Calibri"/>
        <w:sz w:val="20"/>
        <w:szCs w:val="22"/>
      </w:rPr>
      <w:instrText xml:space="preserve"> PAGE   \* MERGEFORMAT </w:instrText>
    </w:r>
    <w:r w:rsidR="00DC7215" w:rsidRPr="00A643C2">
      <w:rPr>
        <w:rFonts w:cs="Calibri"/>
        <w:sz w:val="20"/>
        <w:szCs w:val="22"/>
      </w:rPr>
      <w:fldChar w:fldCharType="separate"/>
    </w:r>
    <w:r w:rsidR="00DC7215" w:rsidRPr="00A643C2">
      <w:rPr>
        <w:rFonts w:cs="Calibri"/>
        <w:noProof/>
        <w:sz w:val="20"/>
        <w:szCs w:val="22"/>
      </w:rPr>
      <w:t>2</w:t>
    </w:r>
    <w:r w:rsidR="00DC7215" w:rsidRPr="00A643C2">
      <w:rPr>
        <w:rFonts w:cs="Calibri"/>
        <w:sz w:val="20"/>
        <w:szCs w:val="22"/>
      </w:rPr>
      <w:fldChar w:fldCharType="end"/>
    </w:r>
    <w:r w:rsidR="00DC7215" w:rsidRPr="00A643C2">
      <w:rPr>
        <w:rFonts w:cs="Calibri"/>
        <w:sz w:val="20"/>
        <w:szCs w:val="22"/>
      </w:rPr>
      <w:t xml:space="preserve"> of </w:t>
    </w:r>
    <w:r w:rsidR="00DC7215" w:rsidRPr="00A643C2">
      <w:rPr>
        <w:rFonts w:cs="Calibri"/>
        <w:sz w:val="20"/>
        <w:szCs w:val="22"/>
      </w:rPr>
      <w:fldChar w:fldCharType="begin"/>
    </w:r>
    <w:r w:rsidR="00DC7215" w:rsidRPr="00A643C2">
      <w:rPr>
        <w:rFonts w:cs="Calibri"/>
        <w:sz w:val="20"/>
        <w:szCs w:val="22"/>
      </w:rPr>
      <w:instrText xml:space="preserve"> NUMPAGES   \* MERGEFORMAT </w:instrText>
    </w:r>
    <w:r w:rsidR="00DC7215" w:rsidRPr="00A643C2">
      <w:rPr>
        <w:rFonts w:cs="Calibri"/>
        <w:sz w:val="20"/>
        <w:szCs w:val="22"/>
      </w:rPr>
      <w:fldChar w:fldCharType="separate"/>
    </w:r>
    <w:r w:rsidR="00DC7215" w:rsidRPr="00A643C2">
      <w:rPr>
        <w:rFonts w:cs="Calibri"/>
        <w:noProof/>
        <w:sz w:val="20"/>
        <w:szCs w:val="22"/>
      </w:rPr>
      <w:t>2</w:t>
    </w:r>
    <w:r w:rsidR="00DC7215" w:rsidRPr="00A643C2">
      <w:rPr>
        <w:rFonts w:cs="Calibri"/>
        <w:sz w:val="20"/>
        <w:szCs w:val="22"/>
      </w:rPr>
      <w:fldChar w:fldCharType="end"/>
    </w:r>
  </w:p>
  <w:p w14:paraId="29D9C8B5" w14:textId="77777777" w:rsidR="00FA0C00" w:rsidRPr="00DC7215" w:rsidRDefault="00FA0C00" w:rsidP="00FA0C00">
    <w:pPr>
      <w:pStyle w:val="Footer"/>
      <w:ind w:left="-142"/>
      <w:rPr>
        <w:rFonts w:cs="Calibri"/>
      </w:rPr>
    </w:pPr>
    <w:r w:rsidRPr="00DC7215">
      <w:rPr>
        <w:rFonts w:cs="Calibri"/>
        <w:noProof/>
      </w:rPr>
      <w:drawing>
        <wp:inline distT="0" distB="0" distL="0" distR="0" wp14:anchorId="6CA7F80A" wp14:editId="02E38735">
          <wp:extent cx="6822780" cy="476250"/>
          <wp:effectExtent l="0" t="0" r="0" b="0"/>
          <wp:docPr id="50976618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766188" name="Picture 5097661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" t="95050" r="166" b="15"/>
                  <a:stretch/>
                </pic:blipFill>
                <pic:spPr bwMode="auto">
                  <a:xfrm>
                    <a:off x="0" y="0"/>
                    <a:ext cx="6839355" cy="4774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B219" w14:textId="77777777" w:rsidR="00FA0C00" w:rsidRPr="00A643C2" w:rsidRDefault="00A643C2" w:rsidP="00A643C2">
    <w:pPr>
      <w:pStyle w:val="Footer"/>
      <w:jc w:val="right"/>
      <w:rPr>
        <w:rFonts w:cs="Calibri"/>
        <w:sz w:val="20"/>
        <w:szCs w:val="22"/>
      </w:rPr>
    </w:pPr>
    <w:r w:rsidRPr="00A643C2">
      <w:rPr>
        <w:rFonts w:cs="Calibri"/>
        <w:sz w:val="20"/>
        <w:szCs w:val="22"/>
      </w:rPr>
      <w:t xml:space="preserve">Page </w:t>
    </w:r>
    <w:r w:rsidRPr="00A643C2">
      <w:rPr>
        <w:rFonts w:cs="Calibri"/>
        <w:sz w:val="20"/>
        <w:szCs w:val="22"/>
      </w:rPr>
      <w:fldChar w:fldCharType="begin"/>
    </w:r>
    <w:r w:rsidRPr="00A643C2">
      <w:rPr>
        <w:rFonts w:cs="Calibri"/>
        <w:sz w:val="20"/>
        <w:szCs w:val="22"/>
      </w:rPr>
      <w:instrText xml:space="preserve"> PAGE   \* MERGEFORMAT </w:instrText>
    </w:r>
    <w:r w:rsidRPr="00A643C2">
      <w:rPr>
        <w:rFonts w:cs="Calibri"/>
        <w:sz w:val="20"/>
        <w:szCs w:val="22"/>
      </w:rPr>
      <w:fldChar w:fldCharType="separate"/>
    </w:r>
    <w:r w:rsidRPr="00A643C2">
      <w:rPr>
        <w:rFonts w:cs="Calibri"/>
        <w:sz w:val="20"/>
        <w:szCs w:val="22"/>
      </w:rPr>
      <w:t>2</w:t>
    </w:r>
    <w:r w:rsidRPr="00A643C2">
      <w:rPr>
        <w:rFonts w:cs="Calibri"/>
        <w:sz w:val="20"/>
        <w:szCs w:val="22"/>
      </w:rPr>
      <w:fldChar w:fldCharType="end"/>
    </w:r>
    <w:r w:rsidRPr="00A643C2">
      <w:rPr>
        <w:rFonts w:cs="Calibri"/>
        <w:sz w:val="20"/>
        <w:szCs w:val="22"/>
      </w:rPr>
      <w:t xml:space="preserve"> of </w:t>
    </w:r>
    <w:r w:rsidRPr="00A643C2">
      <w:rPr>
        <w:rFonts w:cs="Calibri"/>
        <w:sz w:val="20"/>
        <w:szCs w:val="22"/>
      </w:rPr>
      <w:fldChar w:fldCharType="begin"/>
    </w:r>
    <w:r w:rsidRPr="00A643C2">
      <w:rPr>
        <w:rFonts w:cs="Calibri"/>
        <w:sz w:val="20"/>
        <w:szCs w:val="22"/>
      </w:rPr>
      <w:instrText xml:space="preserve"> NUMPAGES   \* MERGEFORMAT </w:instrText>
    </w:r>
    <w:r w:rsidRPr="00A643C2">
      <w:rPr>
        <w:rFonts w:cs="Calibri"/>
        <w:sz w:val="20"/>
        <w:szCs w:val="22"/>
      </w:rPr>
      <w:fldChar w:fldCharType="separate"/>
    </w:r>
    <w:r w:rsidRPr="00A643C2">
      <w:rPr>
        <w:rFonts w:cs="Calibri"/>
        <w:sz w:val="20"/>
        <w:szCs w:val="22"/>
      </w:rPr>
      <w:t>2</w:t>
    </w:r>
    <w:r w:rsidRPr="00A643C2">
      <w:rPr>
        <w:rFonts w:cs="Calibri"/>
        <w:sz w:val="20"/>
        <w:szCs w:val="22"/>
      </w:rPr>
      <w:fldChar w:fldCharType="end"/>
    </w:r>
  </w:p>
  <w:p w14:paraId="6C941DC1" w14:textId="77777777" w:rsidR="00FA0C00" w:rsidRPr="00DC7215" w:rsidRDefault="00FA0C00" w:rsidP="00FA0C00">
    <w:pPr>
      <w:pStyle w:val="Footer"/>
      <w:ind w:left="-284"/>
      <w:jc w:val="center"/>
      <w:rPr>
        <w:rFonts w:cs="Calibri"/>
      </w:rPr>
    </w:pPr>
    <w:r w:rsidRPr="00DC7215">
      <w:rPr>
        <w:rFonts w:cs="Calibri"/>
        <w:noProof/>
      </w:rPr>
      <w:drawing>
        <wp:inline distT="0" distB="0" distL="0" distR="0" wp14:anchorId="773CCE0A" wp14:editId="72B956BB">
          <wp:extent cx="6958890" cy="485775"/>
          <wp:effectExtent l="0" t="0" r="0" b="0"/>
          <wp:docPr id="13864275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766188" name="Picture 5097661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" t="95050" r="166" b="15"/>
                  <a:stretch/>
                </pic:blipFill>
                <pic:spPr bwMode="auto">
                  <a:xfrm>
                    <a:off x="0" y="0"/>
                    <a:ext cx="7000155" cy="4886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F5C4" w14:textId="77777777" w:rsidR="00191D02" w:rsidRDefault="00191D02" w:rsidP="00FA0C00">
      <w:pPr>
        <w:spacing w:after="0" w:line="240" w:lineRule="auto"/>
      </w:pPr>
      <w:r>
        <w:separator/>
      </w:r>
    </w:p>
  </w:footnote>
  <w:footnote w:type="continuationSeparator" w:id="0">
    <w:p w14:paraId="4C4F0C33" w14:textId="77777777" w:rsidR="00191D02" w:rsidRDefault="00191D02" w:rsidP="00FA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218A" w14:textId="77777777" w:rsidR="00FA0C00" w:rsidRDefault="00000000">
    <w:pPr>
      <w:pStyle w:val="Header"/>
    </w:pPr>
    <w:r>
      <w:rPr>
        <w:noProof/>
      </w:rPr>
      <w:pict w14:anchorId="1E0945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19" o:spid="_x0000_s1032" type="#_x0000_t75" style="position:absolute;margin-left:0;margin-top:0;width:450.7pt;height:637.5pt;z-index:-251657216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8829" w14:textId="77777777" w:rsidR="00FA0C00" w:rsidRPr="00DC7215" w:rsidRDefault="00000000" w:rsidP="00FA0C00">
    <w:pPr>
      <w:pStyle w:val="Header"/>
      <w:ind w:left="-709"/>
      <w:jc w:val="center"/>
      <w:rPr>
        <w:rFonts w:cs="Calibri"/>
      </w:rPr>
    </w:pPr>
    <w:r>
      <w:rPr>
        <w:rFonts w:cs="Calibri"/>
        <w:noProof/>
      </w:rPr>
      <w:pict w14:anchorId="64B772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left:0;text-align:left;margin-left:-61.1pt;margin-top:50.7pt;width:684pt;height:667pt;z-index:-251656192;mso-position-horizontal-relative:margin;mso-position-vertical-relative:margin" o:allowincell="f">
          <v:imagedata r:id="rId1" o:title="1" croptop="10948f" cropbottom="9406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B572" w14:textId="77777777" w:rsidR="00FA0C00" w:rsidRPr="00DC7215" w:rsidRDefault="00000000">
    <w:pPr>
      <w:pStyle w:val="Header"/>
      <w:rPr>
        <w:rFonts w:cs="Calibri"/>
      </w:rPr>
    </w:pPr>
    <w:r>
      <w:rPr>
        <w:rFonts w:cs="Calibri"/>
        <w:noProof/>
      </w:rPr>
      <w:pict w14:anchorId="6DC69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18" o:spid="_x0000_s1031" type="#_x0000_t75" style="position:absolute;margin-left:-73.1pt;margin-top:38.7pt;width:684pt;height:667pt;z-index:-251658240;mso-position-horizontal-relative:margin;mso-position-vertical-relative:margin" o:allowincell="f">
          <v:imagedata r:id="rId1" o:title="1" croptop="10948f" cropbottom="9406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67BD"/>
    <w:multiLevelType w:val="hybridMultilevel"/>
    <w:tmpl w:val="0E683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7AC6"/>
    <w:multiLevelType w:val="multilevel"/>
    <w:tmpl w:val="B48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528BF"/>
    <w:multiLevelType w:val="multilevel"/>
    <w:tmpl w:val="9EE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D0F77"/>
    <w:multiLevelType w:val="multilevel"/>
    <w:tmpl w:val="E57E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E214E"/>
    <w:multiLevelType w:val="hybridMultilevel"/>
    <w:tmpl w:val="DC286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C0F13"/>
    <w:multiLevelType w:val="hybridMultilevel"/>
    <w:tmpl w:val="FE688B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36C28"/>
    <w:multiLevelType w:val="hybridMultilevel"/>
    <w:tmpl w:val="17B27E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E4E56"/>
    <w:multiLevelType w:val="hybridMultilevel"/>
    <w:tmpl w:val="FA5676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63EDE"/>
    <w:multiLevelType w:val="multilevel"/>
    <w:tmpl w:val="010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954074">
    <w:abstractNumId w:val="5"/>
  </w:num>
  <w:num w:numId="2" w16cid:durableId="466777052">
    <w:abstractNumId w:val="7"/>
  </w:num>
  <w:num w:numId="3" w16cid:durableId="871695403">
    <w:abstractNumId w:val="8"/>
  </w:num>
  <w:num w:numId="4" w16cid:durableId="843202292">
    <w:abstractNumId w:val="1"/>
  </w:num>
  <w:num w:numId="5" w16cid:durableId="777681229">
    <w:abstractNumId w:val="4"/>
  </w:num>
  <w:num w:numId="6" w16cid:durableId="1565876927">
    <w:abstractNumId w:val="3"/>
  </w:num>
  <w:num w:numId="7" w16cid:durableId="1804351121">
    <w:abstractNumId w:val="0"/>
  </w:num>
  <w:num w:numId="8" w16cid:durableId="1744791558">
    <w:abstractNumId w:val="2"/>
  </w:num>
  <w:num w:numId="9" w16cid:durableId="977077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45"/>
    <w:rsid w:val="00017427"/>
    <w:rsid w:val="0003169F"/>
    <w:rsid w:val="00036FB5"/>
    <w:rsid w:val="00051C57"/>
    <w:rsid w:val="000B0737"/>
    <w:rsid w:val="000B6C9D"/>
    <w:rsid w:val="001535E3"/>
    <w:rsid w:val="00191D02"/>
    <w:rsid w:val="00252580"/>
    <w:rsid w:val="002C23C4"/>
    <w:rsid w:val="002D4CE4"/>
    <w:rsid w:val="002F00C0"/>
    <w:rsid w:val="002F4556"/>
    <w:rsid w:val="003437CE"/>
    <w:rsid w:val="00343EAC"/>
    <w:rsid w:val="00352E76"/>
    <w:rsid w:val="00385767"/>
    <w:rsid w:val="003B7040"/>
    <w:rsid w:val="003E05A3"/>
    <w:rsid w:val="00401BB2"/>
    <w:rsid w:val="00487B24"/>
    <w:rsid w:val="00500D78"/>
    <w:rsid w:val="00546C61"/>
    <w:rsid w:val="0056755F"/>
    <w:rsid w:val="005C5F9B"/>
    <w:rsid w:val="005F5A18"/>
    <w:rsid w:val="006907B5"/>
    <w:rsid w:val="00693F2E"/>
    <w:rsid w:val="006A022B"/>
    <w:rsid w:val="006B7F28"/>
    <w:rsid w:val="00714E02"/>
    <w:rsid w:val="0073141F"/>
    <w:rsid w:val="007702CD"/>
    <w:rsid w:val="007864B6"/>
    <w:rsid w:val="007C1A23"/>
    <w:rsid w:val="007E5C1F"/>
    <w:rsid w:val="00825F44"/>
    <w:rsid w:val="00834A2D"/>
    <w:rsid w:val="00867E12"/>
    <w:rsid w:val="00883774"/>
    <w:rsid w:val="00897E10"/>
    <w:rsid w:val="008E13A0"/>
    <w:rsid w:val="009246F2"/>
    <w:rsid w:val="009F2DBC"/>
    <w:rsid w:val="00A01F71"/>
    <w:rsid w:val="00A050EB"/>
    <w:rsid w:val="00A17A8E"/>
    <w:rsid w:val="00A22929"/>
    <w:rsid w:val="00A643C2"/>
    <w:rsid w:val="00A77978"/>
    <w:rsid w:val="00A9126D"/>
    <w:rsid w:val="00AC3EBD"/>
    <w:rsid w:val="00AC78AA"/>
    <w:rsid w:val="00AD55C0"/>
    <w:rsid w:val="00BA1600"/>
    <w:rsid w:val="00C35FD2"/>
    <w:rsid w:val="00C51D45"/>
    <w:rsid w:val="00C61880"/>
    <w:rsid w:val="00C6705D"/>
    <w:rsid w:val="00CB743D"/>
    <w:rsid w:val="00D27CB5"/>
    <w:rsid w:val="00D46CA5"/>
    <w:rsid w:val="00D56139"/>
    <w:rsid w:val="00D82FCD"/>
    <w:rsid w:val="00D92A52"/>
    <w:rsid w:val="00DC7215"/>
    <w:rsid w:val="00DD7E93"/>
    <w:rsid w:val="00E109C7"/>
    <w:rsid w:val="00E43589"/>
    <w:rsid w:val="00E825A8"/>
    <w:rsid w:val="00E95F17"/>
    <w:rsid w:val="00EA5AB7"/>
    <w:rsid w:val="00EB1E00"/>
    <w:rsid w:val="00ED6D78"/>
    <w:rsid w:val="00F3707D"/>
    <w:rsid w:val="00F517CE"/>
    <w:rsid w:val="00F73AA8"/>
    <w:rsid w:val="00FA0C00"/>
    <w:rsid w:val="00FA3310"/>
    <w:rsid w:val="00FC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1C688"/>
  <w15:chartTrackingRefBased/>
  <w15:docId w15:val="{29E6AB96-3A6C-464B-9153-B7C0CC4F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15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C00"/>
  </w:style>
  <w:style w:type="paragraph" w:styleId="Footer">
    <w:name w:val="footer"/>
    <w:basedOn w:val="Normal"/>
    <w:link w:val="FooterChar"/>
    <w:uiPriority w:val="99"/>
    <w:unhideWhenUsed/>
    <w:rsid w:val="00FA0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C00"/>
  </w:style>
  <w:style w:type="paragraph" w:styleId="NoSpacing">
    <w:name w:val="No Spacing"/>
    <w:uiPriority w:val="1"/>
    <w:qFormat/>
    <w:rsid w:val="00DC7215"/>
    <w:pPr>
      <w:spacing w:after="0" w:line="240" w:lineRule="auto"/>
    </w:pPr>
    <w:rPr>
      <w:rFonts w:ascii="Calibri" w:hAnsi="Calibri"/>
      <w:sz w:val="22"/>
    </w:rPr>
  </w:style>
  <w:style w:type="table" w:styleId="TableGrid">
    <w:name w:val="Table Grid"/>
    <w:basedOn w:val="TableNormal"/>
    <w:uiPriority w:val="39"/>
    <w:rsid w:val="00A64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23C4"/>
    <w:rPr>
      <w:rFonts w:ascii="Times New Roman" w:hAnsi="Times New Roman" w:cs="Times New Roman"/>
      <w:sz w:val="24"/>
    </w:rPr>
  </w:style>
  <w:style w:type="paragraph" w:styleId="Revision">
    <w:name w:val="Revision"/>
    <w:hidden/>
    <w:uiPriority w:val="99"/>
    <w:semiHidden/>
    <w:rsid w:val="00693F2E"/>
    <w:pPr>
      <w:spacing w:after="0" w:line="240" w:lineRule="auto"/>
    </w:pPr>
    <w:rPr>
      <w:rFonts w:ascii="Calibri" w:hAnsi="Calibri"/>
      <w:sz w:val="22"/>
    </w:rPr>
  </w:style>
  <w:style w:type="character" w:styleId="Hyperlink">
    <w:name w:val="Hyperlink"/>
    <w:basedOn w:val="DefaultParagraphFont"/>
    <w:uiPriority w:val="99"/>
    <w:unhideWhenUsed/>
    <w:rsid w:val="00EA5A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easurer@bendigophoenix.org.a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ylie\SynologyDrive\OurStuff\SynologyDrive\%23Kylie%20Stuff\Phoenix\Policies,%20Templates%20&amp;%20Guides\TEMPLATE_Policy,Procedures,Guid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0E162-58D5-4F66-9236-0C85BB188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TEMPLATE_Policy,Procedures,Guides</Template>
  <TotalTime>4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Stewart</dc:creator>
  <cp:keywords/>
  <dc:description/>
  <cp:lastModifiedBy>Kylie Stewart</cp:lastModifiedBy>
  <cp:revision>3</cp:revision>
  <cp:lastPrinted>2026-03-04T05:34:00Z</cp:lastPrinted>
  <dcterms:created xsi:type="dcterms:W3CDTF">2026-03-19T22:56:00Z</dcterms:created>
  <dcterms:modified xsi:type="dcterms:W3CDTF">2026-03-19T22:59:00Z</dcterms:modified>
</cp:coreProperties>
</file>