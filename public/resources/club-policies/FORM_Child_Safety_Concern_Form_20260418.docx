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F28E0" w14:textId="77777777" w:rsidR="00324C48" w:rsidRDefault="00324C48" w:rsidP="00324C48">
      <w:pPr>
        <w:pStyle w:val="Heading1"/>
        <w:jc w:val="center"/>
      </w:pPr>
      <w:bookmarkStart w:id="0" w:name="_Toc207616819"/>
      <w:r w:rsidRPr="008210FA">
        <w:t>CHILD SAFETY CONCERN FORM</w:t>
      </w:r>
      <w:bookmarkEnd w:id="0"/>
    </w:p>
    <w:p w14:paraId="511FF3F6" w14:textId="77777777" w:rsidR="008210FA" w:rsidRDefault="008210FA" w:rsidP="00324C48">
      <w:pPr>
        <w:jc w:val="center"/>
      </w:pPr>
      <w:r w:rsidRPr="008210FA">
        <w:t>(Confidential – Internal Use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276"/>
        <w:gridCol w:w="567"/>
        <w:gridCol w:w="850"/>
        <w:gridCol w:w="1134"/>
        <w:gridCol w:w="1985"/>
        <w:gridCol w:w="992"/>
        <w:gridCol w:w="567"/>
        <w:gridCol w:w="538"/>
      </w:tblGrid>
      <w:tr w:rsidR="00324C48" w:rsidRPr="00324C48" w14:paraId="764340F6" w14:textId="77777777" w:rsidTr="00324C48">
        <w:tc>
          <w:tcPr>
            <w:tcW w:w="10456" w:type="dxa"/>
            <w:gridSpan w:val="9"/>
            <w:shd w:val="clear" w:color="auto" w:fill="7030A0"/>
          </w:tcPr>
          <w:p w14:paraId="51DF155C" w14:textId="77777777" w:rsidR="008210FA" w:rsidRPr="00324C48" w:rsidRDefault="008210FA" w:rsidP="008210FA">
            <w:pPr>
              <w:spacing w:after="160" w:line="278" w:lineRule="auto"/>
              <w:rPr>
                <w:rFonts w:cs="Calibri"/>
                <w:b/>
                <w:bCs/>
                <w:color w:val="FFFFFF" w:themeColor="background1"/>
              </w:rPr>
            </w:pPr>
            <w:r w:rsidRPr="008210FA">
              <w:rPr>
                <w:rFonts w:cs="Calibri"/>
                <w:b/>
                <w:bCs/>
                <w:color w:val="FFFFFF" w:themeColor="background1"/>
              </w:rPr>
              <w:t>Section 1 – Reporter Details</w:t>
            </w:r>
          </w:p>
        </w:tc>
      </w:tr>
      <w:tr w:rsidR="008210FA" w14:paraId="08F2DFBB" w14:textId="77777777" w:rsidTr="00BB5006">
        <w:tc>
          <w:tcPr>
            <w:tcW w:w="4390" w:type="dxa"/>
            <w:gridSpan w:val="3"/>
          </w:tcPr>
          <w:p w14:paraId="0D2015B5" w14:textId="77777777" w:rsidR="008210FA" w:rsidRDefault="008210FA" w:rsidP="008210FA">
            <w:pPr>
              <w:rPr>
                <w:rFonts w:cs="Calibri"/>
              </w:rPr>
            </w:pPr>
            <w:r w:rsidRPr="008210FA">
              <w:rPr>
                <w:rFonts w:cs="Calibri"/>
                <w:b/>
                <w:bCs/>
              </w:rPr>
              <w:t>Name</w:t>
            </w:r>
          </w:p>
        </w:tc>
        <w:tc>
          <w:tcPr>
            <w:tcW w:w="6066" w:type="dxa"/>
            <w:gridSpan w:val="6"/>
          </w:tcPr>
          <w:p w14:paraId="22ED6971" w14:textId="77777777" w:rsidR="008210FA" w:rsidRDefault="008210FA" w:rsidP="008210FA">
            <w:pPr>
              <w:rPr>
                <w:rFonts w:cs="Calibri"/>
              </w:rPr>
            </w:pPr>
          </w:p>
        </w:tc>
      </w:tr>
      <w:tr w:rsidR="008210FA" w14:paraId="205ACABC" w14:textId="77777777" w:rsidTr="00BB5006">
        <w:tc>
          <w:tcPr>
            <w:tcW w:w="4390" w:type="dxa"/>
            <w:gridSpan w:val="3"/>
          </w:tcPr>
          <w:p w14:paraId="687DCDF1" w14:textId="77777777" w:rsidR="008210FA" w:rsidRDefault="008210FA" w:rsidP="008210FA">
            <w:pPr>
              <w:rPr>
                <w:rFonts w:cs="Calibri"/>
              </w:rPr>
            </w:pPr>
            <w:r w:rsidRPr="008210FA">
              <w:rPr>
                <w:rFonts w:cs="Calibri"/>
                <w:b/>
                <w:bCs/>
              </w:rPr>
              <w:t>Role</w:t>
            </w:r>
          </w:p>
        </w:tc>
        <w:tc>
          <w:tcPr>
            <w:tcW w:w="6066" w:type="dxa"/>
            <w:gridSpan w:val="6"/>
          </w:tcPr>
          <w:p w14:paraId="3D527B8E" w14:textId="77777777" w:rsidR="008210FA" w:rsidRDefault="008210FA" w:rsidP="008210FA">
            <w:pPr>
              <w:rPr>
                <w:rFonts w:cs="Calibri"/>
              </w:rPr>
            </w:pPr>
          </w:p>
        </w:tc>
      </w:tr>
      <w:tr w:rsidR="008210FA" w14:paraId="55F7A651" w14:textId="77777777" w:rsidTr="00BB5006">
        <w:tc>
          <w:tcPr>
            <w:tcW w:w="4390" w:type="dxa"/>
            <w:gridSpan w:val="3"/>
          </w:tcPr>
          <w:p w14:paraId="56204119" w14:textId="77777777" w:rsidR="008210FA" w:rsidRPr="008210FA" w:rsidRDefault="00BB5006" w:rsidP="008210FA">
            <w:pPr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Mobile</w:t>
            </w:r>
          </w:p>
        </w:tc>
        <w:tc>
          <w:tcPr>
            <w:tcW w:w="6066" w:type="dxa"/>
            <w:gridSpan w:val="6"/>
          </w:tcPr>
          <w:p w14:paraId="2E6E3BC4" w14:textId="77777777" w:rsidR="008210FA" w:rsidRDefault="008210FA" w:rsidP="008210FA">
            <w:pPr>
              <w:rPr>
                <w:rFonts w:cs="Calibri"/>
              </w:rPr>
            </w:pPr>
          </w:p>
        </w:tc>
      </w:tr>
      <w:tr w:rsidR="00BB5006" w14:paraId="3881E727" w14:textId="77777777" w:rsidTr="00BB5006">
        <w:tc>
          <w:tcPr>
            <w:tcW w:w="4390" w:type="dxa"/>
            <w:gridSpan w:val="3"/>
          </w:tcPr>
          <w:p w14:paraId="18B462A5" w14:textId="77777777" w:rsidR="00BB5006" w:rsidRPr="008210FA" w:rsidRDefault="00BB5006" w:rsidP="00CF71FB">
            <w:pPr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Email</w:t>
            </w:r>
          </w:p>
        </w:tc>
        <w:tc>
          <w:tcPr>
            <w:tcW w:w="6066" w:type="dxa"/>
            <w:gridSpan w:val="6"/>
          </w:tcPr>
          <w:p w14:paraId="5B391906" w14:textId="77777777" w:rsidR="00BB5006" w:rsidRDefault="00BB5006" w:rsidP="00CF71FB">
            <w:pPr>
              <w:rPr>
                <w:rFonts w:cs="Calibri"/>
              </w:rPr>
            </w:pPr>
          </w:p>
        </w:tc>
      </w:tr>
      <w:tr w:rsidR="008210FA" w14:paraId="4C651DC4" w14:textId="77777777" w:rsidTr="00BB5006">
        <w:tc>
          <w:tcPr>
            <w:tcW w:w="4390" w:type="dxa"/>
            <w:gridSpan w:val="3"/>
          </w:tcPr>
          <w:p w14:paraId="6A8D9330" w14:textId="77777777" w:rsidR="008210FA" w:rsidRPr="008210FA" w:rsidRDefault="008210FA" w:rsidP="008210FA">
            <w:pPr>
              <w:rPr>
                <w:rFonts w:cs="Calibri"/>
                <w:b/>
                <w:bCs/>
              </w:rPr>
            </w:pPr>
            <w:r w:rsidRPr="008210FA">
              <w:rPr>
                <w:rFonts w:cs="Calibri"/>
                <w:b/>
                <w:bCs/>
              </w:rPr>
              <w:t>Date of Report</w:t>
            </w:r>
          </w:p>
        </w:tc>
        <w:tc>
          <w:tcPr>
            <w:tcW w:w="6066" w:type="dxa"/>
            <w:gridSpan w:val="6"/>
          </w:tcPr>
          <w:p w14:paraId="54549857" w14:textId="77777777" w:rsidR="008210FA" w:rsidRDefault="008210FA" w:rsidP="008210FA">
            <w:pPr>
              <w:rPr>
                <w:rFonts w:cs="Calibri"/>
              </w:rPr>
            </w:pPr>
          </w:p>
        </w:tc>
      </w:tr>
      <w:tr w:rsidR="008210FA" w:rsidRPr="00324C48" w14:paraId="050F15FF" w14:textId="77777777" w:rsidTr="00324C48">
        <w:tc>
          <w:tcPr>
            <w:tcW w:w="10456" w:type="dxa"/>
            <w:gridSpan w:val="9"/>
            <w:shd w:val="clear" w:color="auto" w:fill="7030A0"/>
          </w:tcPr>
          <w:p w14:paraId="5E33D213" w14:textId="77777777" w:rsidR="008210FA" w:rsidRPr="00324C48" w:rsidRDefault="008210FA" w:rsidP="00CF71FB">
            <w:pPr>
              <w:spacing w:after="160" w:line="278" w:lineRule="auto"/>
              <w:rPr>
                <w:rFonts w:cs="Calibri"/>
                <w:b/>
                <w:bCs/>
                <w:color w:val="FFFFFF" w:themeColor="background1"/>
              </w:rPr>
            </w:pPr>
            <w:r w:rsidRPr="008210FA">
              <w:rPr>
                <w:rFonts w:cs="Calibri"/>
                <w:b/>
                <w:bCs/>
                <w:color w:val="FFFFFF" w:themeColor="background1"/>
              </w:rPr>
              <w:t>Section 2 – Child/Young Person Details</w:t>
            </w:r>
          </w:p>
        </w:tc>
      </w:tr>
      <w:tr w:rsidR="008210FA" w14:paraId="34FC2FA5" w14:textId="77777777" w:rsidTr="00BB5006">
        <w:tc>
          <w:tcPr>
            <w:tcW w:w="4390" w:type="dxa"/>
            <w:gridSpan w:val="3"/>
          </w:tcPr>
          <w:p w14:paraId="2ECB8B1D" w14:textId="77777777" w:rsidR="008210FA" w:rsidRPr="008210FA" w:rsidRDefault="008210FA" w:rsidP="008210FA">
            <w:pPr>
              <w:rPr>
                <w:rFonts w:cs="Calibri"/>
                <w:b/>
                <w:bCs/>
              </w:rPr>
            </w:pPr>
            <w:r w:rsidRPr="008210FA">
              <w:rPr>
                <w:rFonts w:cs="Calibri"/>
                <w:b/>
                <w:bCs/>
              </w:rPr>
              <w:t>Name</w:t>
            </w:r>
          </w:p>
        </w:tc>
        <w:tc>
          <w:tcPr>
            <w:tcW w:w="6066" w:type="dxa"/>
            <w:gridSpan w:val="6"/>
          </w:tcPr>
          <w:p w14:paraId="51A4A935" w14:textId="77777777" w:rsidR="008210FA" w:rsidRDefault="008210FA" w:rsidP="008210FA">
            <w:pPr>
              <w:rPr>
                <w:rFonts w:cs="Calibri"/>
              </w:rPr>
            </w:pPr>
          </w:p>
        </w:tc>
      </w:tr>
      <w:tr w:rsidR="008210FA" w14:paraId="341089C9" w14:textId="77777777" w:rsidTr="00324C48">
        <w:tc>
          <w:tcPr>
            <w:tcW w:w="2547" w:type="dxa"/>
          </w:tcPr>
          <w:p w14:paraId="49BC9B2B" w14:textId="77777777" w:rsidR="008210FA" w:rsidRPr="008210FA" w:rsidRDefault="008210FA" w:rsidP="008210FA">
            <w:pPr>
              <w:rPr>
                <w:rFonts w:cs="Calibri"/>
                <w:b/>
                <w:bCs/>
              </w:rPr>
            </w:pPr>
            <w:r w:rsidRPr="008210FA">
              <w:rPr>
                <w:rFonts w:cs="Calibri"/>
                <w:b/>
                <w:bCs/>
              </w:rPr>
              <w:t>Age</w:t>
            </w:r>
          </w:p>
        </w:tc>
        <w:tc>
          <w:tcPr>
            <w:tcW w:w="1843" w:type="dxa"/>
            <w:gridSpan w:val="2"/>
          </w:tcPr>
          <w:p w14:paraId="63998C5F" w14:textId="77777777" w:rsidR="008210FA" w:rsidRPr="008210FA" w:rsidRDefault="008210FA" w:rsidP="008210FA">
            <w:pPr>
              <w:rPr>
                <w:rFonts w:cs="Calibri"/>
              </w:rPr>
            </w:pPr>
          </w:p>
        </w:tc>
        <w:tc>
          <w:tcPr>
            <w:tcW w:w="1984" w:type="dxa"/>
            <w:gridSpan w:val="2"/>
          </w:tcPr>
          <w:p w14:paraId="14AB0ADB" w14:textId="77777777" w:rsidR="008210FA" w:rsidRPr="008210FA" w:rsidRDefault="008210FA" w:rsidP="008210FA">
            <w:pPr>
              <w:rPr>
                <w:rFonts w:cs="Calibri"/>
                <w:b/>
                <w:bCs/>
              </w:rPr>
            </w:pPr>
            <w:r w:rsidRPr="008210FA">
              <w:rPr>
                <w:rFonts w:cs="Calibri"/>
                <w:b/>
                <w:bCs/>
              </w:rPr>
              <w:t>Gender</w:t>
            </w:r>
          </w:p>
        </w:tc>
        <w:tc>
          <w:tcPr>
            <w:tcW w:w="4082" w:type="dxa"/>
            <w:gridSpan w:val="4"/>
          </w:tcPr>
          <w:p w14:paraId="00CC2E15" w14:textId="77777777" w:rsidR="008210FA" w:rsidRDefault="008210FA" w:rsidP="008210FA">
            <w:pPr>
              <w:rPr>
                <w:rFonts w:cs="Calibri"/>
              </w:rPr>
            </w:pPr>
          </w:p>
        </w:tc>
      </w:tr>
      <w:tr w:rsidR="008210FA" w14:paraId="191D1CEB" w14:textId="77777777" w:rsidTr="00BB5006">
        <w:tc>
          <w:tcPr>
            <w:tcW w:w="4390" w:type="dxa"/>
            <w:gridSpan w:val="3"/>
          </w:tcPr>
          <w:p w14:paraId="7982B9A9" w14:textId="77777777" w:rsidR="008210FA" w:rsidRPr="008210FA" w:rsidRDefault="008210FA" w:rsidP="008210FA">
            <w:pPr>
              <w:rPr>
                <w:rFonts w:cs="Calibri"/>
                <w:b/>
                <w:bCs/>
              </w:rPr>
            </w:pPr>
          </w:p>
        </w:tc>
        <w:tc>
          <w:tcPr>
            <w:tcW w:w="6066" w:type="dxa"/>
            <w:gridSpan w:val="6"/>
          </w:tcPr>
          <w:p w14:paraId="27198557" w14:textId="77777777" w:rsidR="008210FA" w:rsidRDefault="008210FA" w:rsidP="008210FA">
            <w:pPr>
              <w:rPr>
                <w:rFonts w:cs="Calibri"/>
              </w:rPr>
            </w:pPr>
          </w:p>
        </w:tc>
      </w:tr>
      <w:tr w:rsidR="008210FA" w14:paraId="2B13F229" w14:textId="77777777" w:rsidTr="00BB5006">
        <w:tc>
          <w:tcPr>
            <w:tcW w:w="4390" w:type="dxa"/>
            <w:gridSpan w:val="3"/>
          </w:tcPr>
          <w:p w14:paraId="0CEB33B3" w14:textId="77777777" w:rsidR="008210FA" w:rsidRPr="008210FA" w:rsidRDefault="00BB5006" w:rsidP="008210FA">
            <w:pPr>
              <w:rPr>
                <w:rFonts w:cs="Calibri"/>
                <w:b/>
                <w:bCs/>
              </w:rPr>
            </w:pPr>
            <w:r w:rsidRPr="008210FA">
              <w:rPr>
                <w:rFonts w:cs="Calibri"/>
                <w:b/>
                <w:bCs/>
              </w:rPr>
              <w:t>Team (if applicable)</w:t>
            </w:r>
          </w:p>
        </w:tc>
        <w:tc>
          <w:tcPr>
            <w:tcW w:w="6066" w:type="dxa"/>
            <w:gridSpan w:val="6"/>
          </w:tcPr>
          <w:p w14:paraId="362B02B7" w14:textId="77777777" w:rsidR="008210FA" w:rsidRDefault="008210FA" w:rsidP="008210FA">
            <w:pPr>
              <w:rPr>
                <w:rFonts w:cs="Calibri"/>
              </w:rPr>
            </w:pPr>
          </w:p>
        </w:tc>
      </w:tr>
      <w:tr w:rsidR="00BB5006" w:rsidRPr="00324C48" w14:paraId="59F729EC" w14:textId="77777777" w:rsidTr="00324C48">
        <w:tc>
          <w:tcPr>
            <w:tcW w:w="10456" w:type="dxa"/>
            <w:gridSpan w:val="9"/>
            <w:shd w:val="clear" w:color="auto" w:fill="7030A0"/>
          </w:tcPr>
          <w:p w14:paraId="373DD3E8" w14:textId="77777777" w:rsidR="00BB5006" w:rsidRPr="00324C48" w:rsidRDefault="00BB5006" w:rsidP="00CF71FB">
            <w:pPr>
              <w:spacing w:after="160" w:line="278" w:lineRule="auto"/>
              <w:rPr>
                <w:rFonts w:cs="Calibri"/>
                <w:b/>
                <w:bCs/>
                <w:color w:val="FFFFFF" w:themeColor="background1"/>
              </w:rPr>
            </w:pPr>
            <w:r w:rsidRPr="008210FA">
              <w:rPr>
                <w:rFonts w:cs="Calibri"/>
                <w:b/>
                <w:bCs/>
                <w:color w:val="FFFFFF" w:themeColor="background1"/>
              </w:rPr>
              <w:t>Section 3 – Concern Details</w:t>
            </w:r>
          </w:p>
        </w:tc>
      </w:tr>
      <w:tr w:rsidR="00BB5006" w14:paraId="4BA7AB72" w14:textId="77777777" w:rsidTr="00324C48">
        <w:tc>
          <w:tcPr>
            <w:tcW w:w="2547" w:type="dxa"/>
          </w:tcPr>
          <w:p w14:paraId="7A1016E0" w14:textId="77777777" w:rsidR="00BB5006" w:rsidRPr="008210FA" w:rsidRDefault="00BB5006" w:rsidP="00BB5006">
            <w:pPr>
              <w:rPr>
                <w:rFonts w:cs="Calibri"/>
                <w:b/>
                <w:bCs/>
              </w:rPr>
            </w:pPr>
            <w:r w:rsidRPr="008210FA">
              <w:rPr>
                <w:rFonts w:cs="Calibri"/>
                <w:b/>
                <w:bCs/>
              </w:rPr>
              <w:t>Date</w:t>
            </w:r>
            <w:r>
              <w:rPr>
                <w:rFonts w:cs="Calibri"/>
                <w:b/>
                <w:bCs/>
              </w:rPr>
              <w:t xml:space="preserve"> </w:t>
            </w:r>
            <w:r w:rsidRPr="008210FA">
              <w:rPr>
                <w:rFonts w:cs="Calibri"/>
                <w:b/>
                <w:bCs/>
              </w:rPr>
              <w:t>Incident/Concern</w:t>
            </w:r>
          </w:p>
        </w:tc>
        <w:tc>
          <w:tcPr>
            <w:tcW w:w="1843" w:type="dxa"/>
            <w:gridSpan w:val="2"/>
          </w:tcPr>
          <w:p w14:paraId="564A8EE7" w14:textId="77777777" w:rsidR="00BB5006" w:rsidRPr="00BB5006" w:rsidRDefault="00BB5006" w:rsidP="00BB5006">
            <w:pPr>
              <w:rPr>
                <w:rFonts w:cs="Calibri"/>
              </w:rPr>
            </w:pPr>
          </w:p>
        </w:tc>
        <w:tc>
          <w:tcPr>
            <w:tcW w:w="5528" w:type="dxa"/>
            <w:gridSpan w:val="5"/>
          </w:tcPr>
          <w:p w14:paraId="055913C1" w14:textId="77777777" w:rsidR="00BB5006" w:rsidRDefault="00BB5006" w:rsidP="00BB5006">
            <w:pPr>
              <w:rPr>
                <w:rFonts w:cs="Calibri"/>
              </w:rPr>
            </w:pPr>
            <w:r w:rsidRPr="008210FA">
              <w:rPr>
                <w:rFonts w:cs="Calibri"/>
                <w:b/>
                <w:bCs/>
              </w:rPr>
              <w:t>Time of Incident/Concern</w:t>
            </w:r>
          </w:p>
        </w:tc>
        <w:tc>
          <w:tcPr>
            <w:tcW w:w="538" w:type="dxa"/>
          </w:tcPr>
          <w:p w14:paraId="455792CD" w14:textId="77777777" w:rsidR="00BB5006" w:rsidRDefault="00BB5006" w:rsidP="00BB5006">
            <w:pPr>
              <w:rPr>
                <w:rFonts w:cs="Calibri"/>
              </w:rPr>
            </w:pPr>
          </w:p>
        </w:tc>
      </w:tr>
      <w:tr w:rsidR="00BB5006" w14:paraId="72B91232" w14:textId="77777777" w:rsidTr="00BB5006">
        <w:tc>
          <w:tcPr>
            <w:tcW w:w="4390" w:type="dxa"/>
            <w:gridSpan w:val="3"/>
          </w:tcPr>
          <w:p w14:paraId="7A69209B" w14:textId="77777777" w:rsidR="00BB5006" w:rsidRPr="008210FA" w:rsidRDefault="00BB5006" w:rsidP="00BB5006">
            <w:pPr>
              <w:rPr>
                <w:rFonts w:cs="Calibri"/>
                <w:b/>
                <w:bCs/>
              </w:rPr>
            </w:pPr>
            <w:r w:rsidRPr="008210FA">
              <w:rPr>
                <w:rFonts w:cs="Calibri"/>
                <w:b/>
                <w:bCs/>
              </w:rPr>
              <w:t>Location</w:t>
            </w:r>
          </w:p>
        </w:tc>
        <w:tc>
          <w:tcPr>
            <w:tcW w:w="6066" w:type="dxa"/>
            <w:gridSpan w:val="6"/>
          </w:tcPr>
          <w:p w14:paraId="2E14E59A" w14:textId="77777777" w:rsidR="00BB5006" w:rsidRDefault="00BB5006" w:rsidP="00BB5006">
            <w:pPr>
              <w:rPr>
                <w:rFonts w:cs="Calibri"/>
              </w:rPr>
            </w:pPr>
          </w:p>
        </w:tc>
      </w:tr>
      <w:tr w:rsidR="00BB5006" w14:paraId="1BA9A036" w14:textId="77777777" w:rsidTr="00C75C3D">
        <w:tc>
          <w:tcPr>
            <w:tcW w:w="10456" w:type="dxa"/>
            <w:gridSpan w:val="9"/>
          </w:tcPr>
          <w:p w14:paraId="40FBEC6B" w14:textId="77777777" w:rsidR="00BB5006" w:rsidRDefault="00BB5006" w:rsidP="00BB5006">
            <w:pPr>
              <w:rPr>
                <w:rFonts w:cs="Calibri"/>
              </w:rPr>
            </w:pPr>
            <w:r w:rsidRPr="008210FA">
              <w:rPr>
                <w:rFonts w:cs="Calibri"/>
                <w:b/>
                <w:bCs/>
              </w:rPr>
              <w:t>Type of Concern (tick all that apply)</w:t>
            </w:r>
          </w:p>
        </w:tc>
      </w:tr>
      <w:tr w:rsidR="00324C48" w:rsidRPr="00BB5006" w14:paraId="47A2C5B3" w14:textId="77777777" w:rsidTr="00324C48">
        <w:tc>
          <w:tcPr>
            <w:tcW w:w="3823" w:type="dxa"/>
            <w:gridSpan w:val="2"/>
          </w:tcPr>
          <w:p w14:paraId="5573FB34" w14:textId="77777777" w:rsidR="00324C48" w:rsidRPr="00BB5006" w:rsidRDefault="00324C48" w:rsidP="00324C48">
            <w:pPr>
              <w:rPr>
                <w:rFonts w:cs="Calibri"/>
              </w:rPr>
            </w:pPr>
            <w:r w:rsidRPr="008210FA">
              <w:rPr>
                <w:rFonts w:cs="Calibri"/>
              </w:rPr>
              <w:t>Behaviour of adult</w:t>
            </w:r>
          </w:p>
        </w:tc>
        <w:tc>
          <w:tcPr>
            <w:tcW w:w="567" w:type="dxa"/>
          </w:tcPr>
          <w:p w14:paraId="5D78CD96" w14:textId="77777777" w:rsidR="00324C48" w:rsidRPr="00BB5006" w:rsidRDefault="00324C48" w:rsidP="00324C48">
            <w:pPr>
              <w:rPr>
                <w:rFonts w:cs="Calibri"/>
              </w:rPr>
            </w:pPr>
          </w:p>
        </w:tc>
        <w:tc>
          <w:tcPr>
            <w:tcW w:w="5528" w:type="dxa"/>
            <w:gridSpan w:val="5"/>
          </w:tcPr>
          <w:p w14:paraId="7E73C935" w14:textId="77777777" w:rsidR="00324C48" w:rsidRPr="00BB5006" w:rsidRDefault="00324C48" w:rsidP="00324C48">
            <w:pPr>
              <w:rPr>
                <w:rFonts w:cs="Calibri"/>
              </w:rPr>
            </w:pPr>
            <w:r w:rsidRPr="008210FA">
              <w:rPr>
                <w:rFonts w:cs="Calibri"/>
              </w:rPr>
              <w:t>Behaviour of child</w:t>
            </w:r>
          </w:p>
        </w:tc>
        <w:tc>
          <w:tcPr>
            <w:tcW w:w="538" w:type="dxa"/>
          </w:tcPr>
          <w:p w14:paraId="3AFAEEAA" w14:textId="77777777" w:rsidR="00324C48" w:rsidRPr="00BB5006" w:rsidRDefault="00324C48" w:rsidP="00324C48">
            <w:pPr>
              <w:rPr>
                <w:rFonts w:cs="Calibri"/>
              </w:rPr>
            </w:pPr>
          </w:p>
        </w:tc>
      </w:tr>
      <w:tr w:rsidR="00324C48" w:rsidRPr="00BB5006" w14:paraId="65555C83" w14:textId="77777777" w:rsidTr="00324C48">
        <w:tc>
          <w:tcPr>
            <w:tcW w:w="3823" w:type="dxa"/>
            <w:gridSpan w:val="2"/>
          </w:tcPr>
          <w:p w14:paraId="4A874AFA" w14:textId="77777777" w:rsidR="00324C48" w:rsidRPr="00BB5006" w:rsidRDefault="00324C48" w:rsidP="00324C48">
            <w:pPr>
              <w:rPr>
                <w:rFonts w:cs="Calibri"/>
              </w:rPr>
            </w:pPr>
            <w:r w:rsidRPr="008210FA">
              <w:rPr>
                <w:rFonts w:cs="Calibri"/>
              </w:rPr>
              <w:t>Possible risk of harm</w:t>
            </w:r>
          </w:p>
        </w:tc>
        <w:tc>
          <w:tcPr>
            <w:tcW w:w="567" w:type="dxa"/>
          </w:tcPr>
          <w:p w14:paraId="435448B0" w14:textId="77777777" w:rsidR="00324C48" w:rsidRPr="00BB5006" w:rsidRDefault="00324C48" w:rsidP="00324C48">
            <w:pPr>
              <w:rPr>
                <w:rFonts w:cs="Calibri"/>
              </w:rPr>
            </w:pPr>
          </w:p>
        </w:tc>
        <w:tc>
          <w:tcPr>
            <w:tcW w:w="5528" w:type="dxa"/>
            <w:gridSpan w:val="5"/>
          </w:tcPr>
          <w:p w14:paraId="1375690C" w14:textId="77777777" w:rsidR="00324C48" w:rsidRPr="00BB5006" w:rsidRDefault="00324C48" w:rsidP="00324C48">
            <w:pPr>
              <w:rPr>
                <w:rFonts w:cs="Calibri"/>
              </w:rPr>
            </w:pPr>
            <w:r w:rsidRPr="008210FA">
              <w:rPr>
                <w:rFonts w:cs="Calibri"/>
              </w:rPr>
              <w:t>Disclosure by child</w:t>
            </w:r>
          </w:p>
        </w:tc>
        <w:tc>
          <w:tcPr>
            <w:tcW w:w="538" w:type="dxa"/>
          </w:tcPr>
          <w:p w14:paraId="1A4BB46C" w14:textId="77777777" w:rsidR="00324C48" w:rsidRPr="00BB5006" w:rsidRDefault="00324C48" w:rsidP="00324C48">
            <w:pPr>
              <w:rPr>
                <w:rFonts w:cs="Calibri"/>
              </w:rPr>
            </w:pPr>
          </w:p>
        </w:tc>
      </w:tr>
      <w:tr w:rsidR="00324C48" w:rsidRPr="00BB5006" w14:paraId="5F2E216B" w14:textId="77777777" w:rsidTr="00324C48">
        <w:tc>
          <w:tcPr>
            <w:tcW w:w="3823" w:type="dxa"/>
            <w:gridSpan w:val="2"/>
          </w:tcPr>
          <w:p w14:paraId="16CB0028" w14:textId="77777777" w:rsidR="00324C48" w:rsidRPr="00BB5006" w:rsidRDefault="00324C48" w:rsidP="00324C48">
            <w:pPr>
              <w:rPr>
                <w:rFonts w:cs="Calibri"/>
              </w:rPr>
            </w:pPr>
            <w:r w:rsidRPr="008210FA">
              <w:rPr>
                <w:rFonts w:cs="Calibri"/>
              </w:rPr>
              <w:t>Physical indicators (injuries/marks)</w:t>
            </w:r>
          </w:p>
        </w:tc>
        <w:tc>
          <w:tcPr>
            <w:tcW w:w="567" w:type="dxa"/>
          </w:tcPr>
          <w:p w14:paraId="04D1CDF6" w14:textId="77777777" w:rsidR="00324C48" w:rsidRPr="00BB5006" w:rsidRDefault="00324C48" w:rsidP="00324C48">
            <w:pPr>
              <w:rPr>
                <w:rFonts w:cs="Calibri"/>
              </w:rPr>
            </w:pPr>
          </w:p>
        </w:tc>
        <w:tc>
          <w:tcPr>
            <w:tcW w:w="5528" w:type="dxa"/>
            <w:gridSpan w:val="5"/>
          </w:tcPr>
          <w:p w14:paraId="7FD6F828" w14:textId="77777777" w:rsidR="00324C48" w:rsidRPr="00BB5006" w:rsidRDefault="00324C48" w:rsidP="00324C48">
            <w:pPr>
              <w:rPr>
                <w:rFonts w:cs="Calibri"/>
              </w:rPr>
            </w:pPr>
            <w:r w:rsidRPr="008210FA">
              <w:rPr>
                <w:rFonts w:cs="Calibri"/>
              </w:rPr>
              <w:t>Other (please describe)</w:t>
            </w:r>
          </w:p>
        </w:tc>
        <w:tc>
          <w:tcPr>
            <w:tcW w:w="538" w:type="dxa"/>
          </w:tcPr>
          <w:p w14:paraId="74FB13A9" w14:textId="77777777" w:rsidR="00324C48" w:rsidRPr="00BB5006" w:rsidRDefault="00324C48" w:rsidP="00324C48">
            <w:pPr>
              <w:rPr>
                <w:rFonts w:cs="Calibri"/>
              </w:rPr>
            </w:pPr>
          </w:p>
        </w:tc>
      </w:tr>
      <w:tr w:rsidR="00324C48" w14:paraId="62140E59" w14:textId="77777777" w:rsidTr="00BB5006">
        <w:tc>
          <w:tcPr>
            <w:tcW w:w="4390" w:type="dxa"/>
            <w:gridSpan w:val="3"/>
          </w:tcPr>
          <w:p w14:paraId="07C4FCC9" w14:textId="77777777" w:rsidR="00324C48" w:rsidRPr="008210FA" w:rsidRDefault="00324C48" w:rsidP="00324C48">
            <w:pPr>
              <w:rPr>
                <w:rFonts w:cs="Calibri"/>
                <w:b/>
                <w:bCs/>
              </w:rPr>
            </w:pPr>
            <w:r w:rsidRPr="008210FA">
              <w:rPr>
                <w:rFonts w:cs="Calibri"/>
                <w:b/>
                <w:bCs/>
              </w:rPr>
              <w:t>Description of Concern (factual only, no opinions</w:t>
            </w:r>
            <w:r>
              <w:rPr>
                <w:rFonts w:cs="Calibri"/>
                <w:b/>
                <w:bCs/>
              </w:rPr>
              <w:t>)</w:t>
            </w:r>
          </w:p>
        </w:tc>
        <w:tc>
          <w:tcPr>
            <w:tcW w:w="6066" w:type="dxa"/>
            <w:gridSpan w:val="6"/>
          </w:tcPr>
          <w:p w14:paraId="2B22689D" w14:textId="77777777" w:rsidR="00324C48" w:rsidRPr="008210FA" w:rsidRDefault="00324C48" w:rsidP="00324C48">
            <w:pPr>
              <w:rPr>
                <w:rFonts w:cs="Calibri"/>
              </w:rPr>
            </w:pPr>
          </w:p>
        </w:tc>
      </w:tr>
      <w:tr w:rsidR="00324C48" w14:paraId="219A2033" w14:textId="77777777" w:rsidTr="00BB5006">
        <w:tc>
          <w:tcPr>
            <w:tcW w:w="4390" w:type="dxa"/>
            <w:gridSpan w:val="3"/>
          </w:tcPr>
          <w:p w14:paraId="367758D4" w14:textId="77777777" w:rsidR="00324C48" w:rsidRPr="008210FA" w:rsidRDefault="00324C48" w:rsidP="00324C48">
            <w:pPr>
              <w:spacing w:after="160" w:line="278" w:lineRule="auto"/>
              <w:rPr>
                <w:rFonts w:cs="Calibri"/>
                <w:b/>
                <w:bCs/>
              </w:rPr>
            </w:pPr>
            <w:r w:rsidRPr="008210FA">
              <w:rPr>
                <w:rFonts w:cs="Calibri"/>
                <w:b/>
                <w:bCs/>
              </w:rPr>
              <w:t>Exact Words of Child/Young Person (if disclosed)</w:t>
            </w:r>
          </w:p>
        </w:tc>
        <w:tc>
          <w:tcPr>
            <w:tcW w:w="6066" w:type="dxa"/>
            <w:gridSpan w:val="6"/>
          </w:tcPr>
          <w:p w14:paraId="1B979775" w14:textId="77777777" w:rsidR="00324C48" w:rsidRPr="008210FA" w:rsidRDefault="00324C48" w:rsidP="00324C48">
            <w:pPr>
              <w:rPr>
                <w:rFonts w:cs="Calibri"/>
              </w:rPr>
            </w:pPr>
          </w:p>
        </w:tc>
      </w:tr>
      <w:tr w:rsidR="00324C48" w:rsidRPr="00324C48" w14:paraId="02E1C781" w14:textId="77777777" w:rsidTr="00324C48">
        <w:tc>
          <w:tcPr>
            <w:tcW w:w="10456" w:type="dxa"/>
            <w:gridSpan w:val="9"/>
            <w:shd w:val="clear" w:color="auto" w:fill="7030A0"/>
          </w:tcPr>
          <w:p w14:paraId="30D1FCF3" w14:textId="77777777" w:rsidR="00324C48" w:rsidRPr="00324C48" w:rsidRDefault="00324C48" w:rsidP="00324C48">
            <w:pPr>
              <w:spacing w:after="160" w:line="278" w:lineRule="auto"/>
              <w:rPr>
                <w:rFonts w:cs="Calibri"/>
                <w:b/>
                <w:bCs/>
                <w:color w:val="FFFFFF" w:themeColor="background1"/>
              </w:rPr>
            </w:pPr>
            <w:r w:rsidRPr="008210FA">
              <w:rPr>
                <w:rFonts w:cs="Calibri"/>
                <w:b/>
                <w:bCs/>
                <w:color w:val="FFFFFF" w:themeColor="background1"/>
              </w:rPr>
              <w:t>Section 4 – Immediate Action Taken</w:t>
            </w:r>
          </w:p>
        </w:tc>
      </w:tr>
      <w:tr w:rsidR="00324C48" w:rsidRPr="00BB5006" w14:paraId="282496F9" w14:textId="77777777" w:rsidTr="00324C48">
        <w:tc>
          <w:tcPr>
            <w:tcW w:w="3823" w:type="dxa"/>
            <w:gridSpan w:val="2"/>
          </w:tcPr>
          <w:p w14:paraId="2AAF4F72" w14:textId="77777777" w:rsidR="00324C48" w:rsidRPr="00BB5006" w:rsidRDefault="00324C48" w:rsidP="00324C48">
            <w:pPr>
              <w:rPr>
                <w:rFonts w:cs="Calibri"/>
              </w:rPr>
            </w:pPr>
            <w:r w:rsidRPr="008210FA">
              <w:rPr>
                <w:rFonts w:cs="Calibri"/>
              </w:rPr>
              <w:t>First aid provided</w:t>
            </w:r>
          </w:p>
        </w:tc>
        <w:tc>
          <w:tcPr>
            <w:tcW w:w="567" w:type="dxa"/>
          </w:tcPr>
          <w:p w14:paraId="22878902" w14:textId="77777777" w:rsidR="00324C48" w:rsidRPr="00BB5006" w:rsidRDefault="00324C48" w:rsidP="00324C48">
            <w:pPr>
              <w:rPr>
                <w:rFonts w:cs="Calibri"/>
              </w:rPr>
            </w:pPr>
          </w:p>
        </w:tc>
        <w:tc>
          <w:tcPr>
            <w:tcW w:w="5528" w:type="dxa"/>
            <w:gridSpan w:val="5"/>
          </w:tcPr>
          <w:p w14:paraId="449FCBDF" w14:textId="77777777" w:rsidR="00324C48" w:rsidRPr="00BB5006" w:rsidRDefault="00324C48" w:rsidP="00324C48">
            <w:pPr>
              <w:rPr>
                <w:rFonts w:cs="Calibri"/>
              </w:rPr>
            </w:pPr>
            <w:r w:rsidRPr="008210FA">
              <w:rPr>
                <w:rFonts w:cs="Calibri"/>
              </w:rPr>
              <w:t>Removed from situation</w:t>
            </w:r>
          </w:p>
        </w:tc>
        <w:tc>
          <w:tcPr>
            <w:tcW w:w="538" w:type="dxa"/>
          </w:tcPr>
          <w:p w14:paraId="415D020D" w14:textId="77777777" w:rsidR="00324C48" w:rsidRPr="00BB5006" w:rsidRDefault="00324C48" w:rsidP="00324C48">
            <w:pPr>
              <w:rPr>
                <w:rFonts w:cs="Calibri"/>
              </w:rPr>
            </w:pPr>
          </w:p>
        </w:tc>
      </w:tr>
      <w:tr w:rsidR="00324C48" w:rsidRPr="00BB5006" w14:paraId="4F5984D4" w14:textId="77777777" w:rsidTr="00324C48">
        <w:tc>
          <w:tcPr>
            <w:tcW w:w="3823" w:type="dxa"/>
            <w:gridSpan w:val="2"/>
          </w:tcPr>
          <w:p w14:paraId="1EC097AA" w14:textId="77777777" w:rsidR="00324C48" w:rsidRPr="00BB5006" w:rsidRDefault="00324C48" w:rsidP="00324C48">
            <w:pPr>
              <w:rPr>
                <w:rFonts w:cs="Calibri"/>
              </w:rPr>
            </w:pPr>
            <w:r w:rsidRPr="008210FA">
              <w:rPr>
                <w:rFonts w:cs="Calibri"/>
              </w:rPr>
              <w:t>Reported to police (000)</w:t>
            </w:r>
          </w:p>
        </w:tc>
        <w:tc>
          <w:tcPr>
            <w:tcW w:w="567" w:type="dxa"/>
          </w:tcPr>
          <w:p w14:paraId="5D8719FD" w14:textId="77777777" w:rsidR="00324C48" w:rsidRPr="00BB5006" w:rsidRDefault="00324C48" w:rsidP="00324C48">
            <w:pPr>
              <w:rPr>
                <w:rFonts w:cs="Calibri"/>
              </w:rPr>
            </w:pPr>
          </w:p>
        </w:tc>
        <w:tc>
          <w:tcPr>
            <w:tcW w:w="5528" w:type="dxa"/>
            <w:gridSpan w:val="5"/>
          </w:tcPr>
          <w:p w14:paraId="22FCF8D2" w14:textId="77777777" w:rsidR="00324C48" w:rsidRPr="00BB5006" w:rsidRDefault="00324C48" w:rsidP="00324C48">
            <w:pPr>
              <w:rPr>
                <w:rFonts w:cs="Calibri"/>
              </w:rPr>
            </w:pPr>
            <w:r w:rsidRPr="008210FA">
              <w:rPr>
                <w:rFonts w:cs="Calibri"/>
              </w:rPr>
              <w:t>Reported to Child Protection / Child Safety agency</w:t>
            </w:r>
          </w:p>
        </w:tc>
        <w:tc>
          <w:tcPr>
            <w:tcW w:w="538" w:type="dxa"/>
          </w:tcPr>
          <w:p w14:paraId="5DE25812" w14:textId="77777777" w:rsidR="00324C48" w:rsidRPr="00BB5006" w:rsidRDefault="00324C48" w:rsidP="00324C48">
            <w:pPr>
              <w:rPr>
                <w:rFonts w:cs="Calibri"/>
              </w:rPr>
            </w:pPr>
          </w:p>
        </w:tc>
      </w:tr>
      <w:tr w:rsidR="00324C48" w:rsidRPr="00BB5006" w14:paraId="5DCC0FFC" w14:textId="77777777" w:rsidTr="00324C48">
        <w:tc>
          <w:tcPr>
            <w:tcW w:w="3823" w:type="dxa"/>
            <w:gridSpan w:val="2"/>
          </w:tcPr>
          <w:p w14:paraId="38498E23" w14:textId="77777777" w:rsidR="00324C48" w:rsidRPr="00BB5006" w:rsidRDefault="00324C48" w:rsidP="00324C48">
            <w:pPr>
              <w:rPr>
                <w:rFonts w:cs="Calibri"/>
              </w:rPr>
            </w:pPr>
            <w:r w:rsidRPr="008210FA">
              <w:rPr>
                <w:rFonts w:cs="Calibri"/>
              </w:rPr>
              <w:t>Contacted parent/guardian</w:t>
            </w:r>
          </w:p>
        </w:tc>
        <w:tc>
          <w:tcPr>
            <w:tcW w:w="567" w:type="dxa"/>
          </w:tcPr>
          <w:p w14:paraId="78DE9560" w14:textId="77777777" w:rsidR="00324C48" w:rsidRPr="00BB5006" w:rsidRDefault="00324C48" w:rsidP="00324C48">
            <w:pPr>
              <w:rPr>
                <w:rFonts w:cs="Calibri"/>
              </w:rPr>
            </w:pPr>
          </w:p>
        </w:tc>
        <w:tc>
          <w:tcPr>
            <w:tcW w:w="850" w:type="dxa"/>
          </w:tcPr>
          <w:p w14:paraId="0E157AB7" w14:textId="77777777" w:rsidR="00324C48" w:rsidRPr="008210FA" w:rsidRDefault="00324C48" w:rsidP="00324C48">
            <w:pPr>
              <w:rPr>
                <w:rFonts w:cs="Calibri"/>
              </w:rPr>
            </w:pPr>
            <w:r w:rsidRPr="008210FA">
              <w:rPr>
                <w:rFonts w:cs="Calibri"/>
              </w:rPr>
              <w:t>Other</w:t>
            </w:r>
          </w:p>
        </w:tc>
        <w:tc>
          <w:tcPr>
            <w:tcW w:w="5216" w:type="dxa"/>
            <w:gridSpan w:val="5"/>
          </w:tcPr>
          <w:p w14:paraId="69117540" w14:textId="77777777" w:rsidR="00324C48" w:rsidRPr="008210FA" w:rsidRDefault="00324C48" w:rsidP="00324C48">
            <w:pPr>
              <w:rPr>
                <w:rFonts w:cs="Calibri"/>
              </w:rPr>
            </w:pPr>
          </w:p>
        </w:tc>
      </w:tr>
      <w:tr w:rsidR="00324C48" w:rsidRPr="00BB5006" w14:paraId="4130EEF4" w14:textId="77777777" w:rsidTr="00BB5006">
        <w:tc>
          <w:tcPr>
            <w:tcW w:w="4390" w:type="dxa"/>
            <w:gridSpan w:val="3"/>
          </w:tcPr>
          <w:p w14:paraId="788E1A6C" w14:textId="77777777" w:rsidR="00324C48" w:rsidRPr="008210FA" w:rsidRDefault="00324C48" w:rsidP="00324C48">
            <w:pPr>
              <w:rPr>
                <w:rFonts w:cs="Calibri"/>
              </w:rPr>
            </w:pPr>
            <w:r w:rsidRPr="008210FA">
              <w:rPr>
                <w:rFonts w:cs="Calibri"/>
                <w:b/>
                <w:bCs/>
              </w:rPr>
              <w:t>Details of action taken</w:t>
            </w:r>
          </w:p>
        </w:tc>
        <w:tc>
          <w:tcPr>
            <w:tcW w:w="6066" w:type="dxa"/>
            <w:gridSpan w:val="6"/>
          </w:tcPr>
          <w:p w14:paraId="7E98A64E" w14:textId="77777777" w:rsidR="00324C48" w:rsidRPr="008210FA" w:rsidRDefault="00324C48" w:rsidP="00324C48">
            <w:pPr>
              <w:rPr>
                <w:rFonts w:cs="Calibri"/>
              </w:rPr>
            </w:pPr>
          </w:p>
        </w:tc>
      </w:tr>
      <w:tr w:rsidR="00324C48" w:rsidRPr="00324C48" w14:paraId="32FB1FD7" w14:textId="77777777" w:rsidTr="00324C48">
        <w:tc>
          <w:tcPr>
            <w:tcW w:w="10456" w:type="dxa"/>
            <w:gridSpan w:val="9"/>
            <w:shd w:val="clear" w:color="auto" w:fill="7030A0"/>
          </w:tcPr>
          <w:p w14:paraId="0D4BE0C8" w14:textId="77777777" w:rsidR="00324C48" w:rsidRPr="00324C48" w:rsidRDefault="00324C48" w:rsidP="00324C48">
            <w:pPr>
              <w:spacing w:after="160" w:line="278" w:lineRule="auto"/>
              <w:rPr>
                <w:rFonts w:cs="Calibri"/>
                <w:b/>
                <w:bCs/>
                <w:color w:val="FFFFFF" w:themeColor="background1"/>
              </w:rPr>
            </w:pPr>
            <w:r w:rsidRPr="008210FA">
              <w:rPr>
                <w:rFonts w:cs="Calibri"/>
                <w:b/>
                <w:bCs/>
                <w:color w:val="FFFFFF" w:themeColor="background1"/>
              </w:rPr>
              <w:t>Section 5 – Escalation &amp; Internal Notification</w:t>
            </w:r>
          </w:p>
        </w:tc>
      </w:tr>
      <w:tr w:rsidR="00324C48" w:rsidRPr="00BB5006" w14:paraId="55A82680" w14:textId="77777777" w:rsidTr="00324C48">
        <w:tc>
          <w:tcPr>
            <w:tcW w:w="9351" w:type="dxa"/>
            <w:gridSpan w:val="7"/>
          </w:tcPr>
          <w:p w14:paraId="67014402" w14:textId="77777777" w:rsidR="00324C48" w:rsidRPr="00BB5006" w:rsidRDefault="00324C48" w:rsidP="00324C48">
            <w:pPr>
              <w:rPr>
                <w:rFonts w:cs="Calibri"/>
                <w:b/>
                <w:bCs/>
              </w:rPr>
            </w:pPr>
            <w:r w:rsidRPr="008210FA">
              <w:rPr>
                <w:rFonts w:cs="Calibri"/>
                <w:b/>
                <w:bCs/>
              </w:rPr>
              <w:t>Reported to Club Child Safety Officer</w:t>
            </w:r>
          </w:p>
        </w:tc>
        <w:tc>
          <w:tcPr>
            <w:tcW w:w="567" w:type="dxa"/>
          </w:tcPr>
          <w:p w14:paraId="369AF6D0" w14:textId="77777777" w:rsidR="00324C48" w:rsidRPr="008210FA" w:rsidRDefault="00324C48" w:rsidP="00324C48">
            <w:pPr>
              <w:rPr>
                <w:rFonts w:cs="Calibri"/>
              </w:rPr>
            </w:pPr>
            <w:r>
              <w:rPr>
                <w:rFonts w:cs="Calibri"/>
              </w:rPr>
              <w:t>Yes</w:t>
            </w:r>
          </w:p>
        </w:tc>
        <w:tc>
          <w:tcPr>
            <w:tcW w:w="538" w:type="dxa"/>
          </w:tcPr>
          <w:p w14:paraId="71FB6D97" w14:textId="77777777" w:rsidR="00324C48" w:rsidRPr="008210FA" w:rsidRDefault="00324C48" w:rsidP="00324C48">
            <w:pPr>
              <w:rPr>
                <w:rFonts w:cs="Calibri"/>
              </w:rPr>
            </w:pPr>
            <w:r>
              <w:rPr>
                <w:rFonts w:cs="Calibri"/>
              </w:rPr>
              <w:t>No</w:t>
            </w:r>
          </w:p>
        </w:tc>
      </w:tr>
      <w:tr w:rsidR="00324C48" w:rsidRPr="00BB5006" w14:paraId="7DEE24C0" w14:textId="77777777" w:rsidTr="00BB5006">
        <w:tc>
          <w:tcPr>
            <w:tcW w:w="4390" w:type="dxa"/>
            <w:gridSpan w:val="3"/>
          </w:tcPr>
          <w:p w14:paraId="2ED9E507" w14:textId="77777777" w:rsidR="00324C48" w:rsidRPr="00BB5006" w:rsidRDefault="00324C48" w:rsidP="00324C48">
            <w:pPr>
              <w:rPr>
                <w:rFonts w:cs="Calibri"/>
                <w:b/>
                <w:bCs/>
              </w:rPr>
            </w:pPr>
            <w:r w:rsidRPr="008210FA">
              <w:rPr>
                <w:rFonts w:cs="Calibri"/>
                <w:b/>
                <w:bCs/>
              </w:rPr>
              <w:t>Name of Child Safety Officer</w:t>
            </w:r>
          </w:p>
        </w:tc>
        <w:tc>
          <w:tcPr>
            <w:tcW w:w="6066" w:type="dxa"/>
            <w:gridSpan w:val="6"/>
          </w:tcPr>
          <w:p w14:paraId="7833FFED" w14:textId="77777777" w:rsidR="00324C48" w:rsidRPr="008210FA" w:rsidRDefault="00324C48" w:rsidP="00324C48">
            <w:pPr>
              <w:rPr>
                <w:rFonts w:cs="Calibri"/>
              </w:rPr>
            </w:pPr>
          </w:p>
        </w:tc>
      </w:tr>
      <w:tr w:rsidR="00324C48" w:rsidRPr="00BB5006" w14:paraId="0761280C" w14:textId="77777777" w:rsidTr="00324C48">
        <w:tc>
          <w:tcPr>
            <w:tcW w:w="2547" w:type="dxa"/>
          </w:tcPr>
          <w:p w14:paraId="3404CB1E" w14:textId="77777777" w:rsidR="00324C48" w:rsidRPr="00BB5006" w:rsidRDefault="00324C48" w:rsidP="00324C48">
            <w:pPr>
              <w:rPr>
                <w:rFonts w:cs="Calibri"/>
                <w:b/>
                <w:bCs/>
              </w:rPr>
            </w:pPr>
            <w:r w:rsidRPr="00BB5006">
              <w:rPr>
                <w:rFonts w:cs="Calibr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</w:tcPr>
          <w:p w14:paraId="36F110FF" w14:textId="77777777" w:rsidR="00324C48" w:rsidRPr="00BB5006" w:rsidRDefault="00324C48" w:rsidP="00324C48">
            <w:pPr>
              <w:rPr>
                <w:rFonts w:cs="Calibri"/>
              </w:rPr>
            </w:pPr>
          </w:p>
        </w:tc>
        <w:tc>
          <w:tcPr>
            <w:tcW w:w="1984" w:type="dxa"/>
            <w:gridSpan w:val="2"/>
          </w:tcPr>
          <w:p w14:paraId="5925CAF8" w14:textId="77777777" w:rsidR="00324C48" w:rsidRPr="00BB5006" w:rsidRDefault="00324C48" w:rsidP="00324C48">
            <w:pPr>
              <w:rPr>
                <w:rFonts w:cs="Calibri"/>
                <w:b/>
                <w:bCs/>
              </w:rPr>
            </w:pPr>
            <w:r w:rsidRPr="00BB5006">
              <w:rPr>
                <w:rFonts w:cs="Calibri"/>
                <w:b/>
                <w:bCs/>
              </w:rPr>
              <w:t>Time</w:t>
            </w:r>
          </w:p>
        </w:tc>
        <w:tc>
          <w:tcPr>
            <w:tcW w:w="4082" w:type="dxa"/>
            <w:gridSpan w:val="4"/>
          </w:tcPr>
          <w:p w14:paraId="19E87F1C" w14:textId="77777777" w:rsidR="00324C48" w:rsidRPr="008210FA" w:rsidRDefault="00324C48" w:rsidP="00324C48">
            <w:pPr>
              <w:rPr>
                <w:rFonts w:cs="Calibri"/>
              </w:rPr>
            </w:pPr>
          </w:p>
        </w:tc>
      </w:tr>
      <w:tr w:rsidR="00324C48" w:rsidRPr="00BB5006" w14:paraId="0207A7E9" w14:textId="77777777" w:rsidTr="00324C48">
        <w:tc>
          <w:tcPr>
            <w:tcW w:w="9351" w:type="dxa"/>
            <w:gridSpan w:val="7"/>
          </w:tcPr>
          <w:p w14:paraId="354A03CA" w14:textId="77777777" w:rsidR="00324C48" w:rsidRPr="00BB5006" w:rsidRDefault="00324C48" w:rsidP="00324C48">
            <w:pPr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Further Action Required</w:t>
            </w:r>
          </w:p>
        </w:tc>
        <w:tc>
          <w:tcPr>
            <w:tcW w:w="567" w:type="dxa"/>
          </w:tcPr>
          <w:p w14:paraId="73803565" w14:textId="77777777" w:rsidR="00324C48" w:rsidRPr="008210FA" w:rsidRDefault="00324C48" w:rsidP="00324C48">
            <w:pPr>
              <w:rPr>
                <w:rFonts w:cs="Calibri"/>
              </w:rPr>
            </w:pPr>
            <w:r>
              <w:rPr>
                <w:rFonts w:cs="Calibri"/>
              </w:rPr>
              <w:t>Yes</w:t>
            </w:r>
          </w:p>
        </w:tc>
        <w:tc>
          <w:tcPr>
            <w:tcW w:w="538" w:type="dxa"/>
          </w:tcPr>
          <w:p w14:paraId="188D5BCE" w14:textId="77777777" w:rsidR="00324C48" w:rsidRPr="008210FA" w:rsidRDefault="00324C48" w:rsidP="00324C48">
            <w:pPr>
              <w:rPr>
                <w:rFonts w:cs="Calibri"/>
              </w:rPr>
            </w:pPr>
            <w:r>
              <w:rPr>
                <w:rFonts w:cs="Calibri"/>
              </w:rPr>
              <w:t>No</w:t>
            </w:r>
          </w:p>
        </w:tc>
      </w:tr>
      <w:tr w:rsidR="00324C48" w:rsidRPr="00BB5006" w14:paraId="2D858B03" w14:textId="77777777" w:rsidTr="00BB5006">
        <w:tc>
          <w:tcPr>
            <w:tcW w:w="4390" w:type="dxa"/>
            <w:gridSpan w:val="3"/>
          </w:tcPr>
          <w:p w14:paraId="7AC1405A" w14:textId="77777777" w:rsidR="00324C48" w:rsidRPr="00BB5006" w:rsidRDefault="00324C48" w:rsidP="00324C48">
            <w:pPr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If Yes, outline</w:t>
            </w:r>
          </w:p>
        </w:tc>
        <w:tc>
          <w:tcPr>
            <w:tcW w:w="6066" w:type="dxa"/>
            <w:gridSpan w:val="6"/>
          </w:tcPr>
          <w:p w14:paraId="62CEAB11" w14:textId="77777777" w:rsidR="00324C48" w:rsidRPr="008210FA" w:rsidRDefault="00324C48" w:rsidP="00324C48">
            <w:pPr>
              <w:rPr>
                <w:rFonts w:cs="Calibri"/>
              </w:rPr>
            </w:pPr>
          </w:p>
        </w:tc>
      </w:tr>
      <w:tr w:rsidR="00324C48" w:rsidRPr="00324C48" w14:paraId="6EDB0844" w14:textId="77777777" w:rsidTr="00324C48">
        <w:tc>
          <w:tcPr>
            <w:tcW w:w="10456" w:type="dxa"/>
            <w:gridSpan w:val="9"/>
            <w:shd w:val="clear" w:color="auto" w:fill="7030A0"/>
          </w:tcPr>
          <w:p w14:paraId="7732B1C7" w14:textId="77777777" w:rsidR="00324C48" w:rsidRPr="00324C48" w:rsidRDefault="00324C48" w:rsidP="00324C48">
            <w:pPr>
              <w:spacing w:after="160" w:line="278" w:lineRule="auto"/>
              <w:rPr>
                <w:rFonts w:cs="Calibri"/>
                <w:b/>
                <w:bCs/>
                <w:color w:val="FFFFFF" w:themeColor="background1"/>
              </w:rPr>
            </w:pPr>
            <w:r w:rsidRPr="008210FA">
              <w:rPr>
                <w:rFonts w:cs="Calibri"/>
                <w:b/>
                <w:bCs/>
                <w:color w:val="FFFFFF" w:themeColor="background1"/>
              </w:rPr>
              <w:t>Section 6 – Sign-Off</w:t>
            </w:r>
          </w:p>
        </w:tc>
      </w:tr>
      <w:tr w:rsidR="00324C48" w:rsidRPr="00BB5006" w14:paraId="6EC38427" w14:textId="77777777" w:rsidTr="00324C48">
        <w:tc>
          <w:tcPr>
            <w:tcW w:w="4390" w:type="dxa"/>
            <w:gridSpan w:val="3"/>
          </w:tcPr>
          <w:p w14:paraId="63D904F9" w14:textId="77777777" w:rsidR="00324C48" w:rsidRPr="00BB5006" w:rsidRDefault="00324C48" w:rsidP="00324C48">
            <w:pPr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Reporter Signature</w:t>
            </w:r>
          </w:p>
        </w:tc>
        <w:tc>
          <w:tcPr>
            <w:tcW w:w="3969" w:type="dxa"/>
            <w:gridSpan w:val="3"/>
          </w:tcPr>
          <w:p w14:paraId="17A0B06E" w14:textId="77777777" w:rsidR="00324C48" w:rsidRPr="00BB5006" w:rsidRDefault="00324C48" w:rsidP="00324C48">
            <w:pPr>
              <w:rPr>
                <w:rFonts w:cs="Calibri"/>
              </w:rPr>
            </w:pPr>
          </w:p>
        </w:tc>
        <w:tc>
          <w:tcPr>
            <w:tcW w:w="992" w:type="dxa"/>
          </w:tcPr>
          <w:p w14:paraId="0A9D3BFD" w14:textId="77777777" w:rsidR="00324C48" w:rsidRPr="00BB5006" w:rsidRDefault="00324C48" w:rsidP="00324C48">
            <w:pPr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Date</w:t>
            </w:r>
          </w:p>
        </w:tc>
        <w:tc>
          <w:tcPr>
            <w:tcW w:w="1105" w:type="dxa"/>
            <w:gridSpan w:val="2"/>
          </w:tcPr>
          <w:p w14:paraId="4D130C16" w14:textId="77777777" w:rsidR="00324C48" w:rsidRPr="008210FA" w:rsidRDefault="00324C48" w:rsidP="00324C48">
            <w:pPr>
              <w:rPr>
                <w:rFonts w:cs="Calibri"/>
              </w:rPr>
            </w:pPr>
          </w:p>
        </w:tc>
      </w:tr>
      <w:tr w:rsidR="00324C48" w:rsidRPr="00BB5006" w14:paraId="1727FD80" w14:textId="77777777" w:rsidTr="00324C48">
        <w:tc>
          <w:tcPr>
            <w:tcW w:w="4390" w:type="dxa"/>
            <w:gridSpan w:val="3"/>
          </w:tcPr>
          <w:p w14:paraId="5DB1B60A" w14:textId="77777777" w:rsidR="00324C48" w:rsidRDefault="00324C48" w:rsidP="00324C48">
            <w:pPr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Club Child Safey Officer Signature</w:t>
            </w:r>
          </w:p>
        </w:tc>
        <w:tc>
          <w:tcPr>
            <w:tcW w:w="3969" w:type="dxa"/>
            <w:gridSpan w:val="3"/>
          </w:tcPr>
          <w:p w14:paraId="05A190CD" w14:textId="77777777" w:rsidR="00324C48" w:rsidRPr="00BB5006" w:rsidRDefault="00324C48" w:rsidP="00324C48">
            <w:pPr>
              <w:rPr>
                <w:rFonts w:cs="Calibri"/>
              </w:rPr>
            </w:pPr>
          </w:p>
        </w:tc>
        <w:tc>
          <w:tcPr>
            <w:tcW w:w="992" w:type="dxa"/>
          </w:tcPr>
          <w:p w14:paraId="223CC2EB" w14:textId="77777777" w:rsidR="00324C48" w:rsidRDefault="00324C48" w:rsidP="00324C48">
            <w:pPr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Date</w:t>
            </w:r>
          </w:p>
        </w:tc>
        <w:tc>
          <w:tcPr>
            <w:tcW w:w="1105" w:type="dxa"/>
            <w:gridSpan w:val="2"/>
          </w:tcPr>
          <w:p w14:paraId="100E7EED" w14:textId="77777777" w:rsidR="00324C48" w:rsidRPr="008210FA" w:rsidRDefault="00324C48" w:rsidP="00324C48">
            <w:pPr>
              <w:rPr>
                <w:rFonts w:cs="Calibri"/>
              </w:rPr>
            </w:pPr>
          </w:p>
        </w:tc>
      </w:tr>
    </w:tbl>
    <w:p w14:paraId="7434E233" w14:textId="77777777" w:rsidR="00324C48" w:rsidRDefault="00324C48" w:rsidP="00A950AB">
      <w:pPr>
        <w:rPr>
          <w:rFonts w:cs="Calibri"/>
          <w:b/>
          <w:bCs/>
          <w:i/>
          <w:iCs/>
        </w:rPr>
      </w:pPr>
    </w:p>
    <w:p w14:paraId="2BD6C267" w14:textId="77777777" w:rsidR="008210FA" w:rsidRPr="00BB5006" w:rsidRDefault="008210FA" w:rsidP="00A950AB">
      <w:pPr>
        <w:rPr>
          <w:rFonts w:cs="Calibri"/>
          <w:i/>
          <w:iCs/>
        </w:rPr>
      </w:pPr>
      <w:r w:rsidRPr="008210FA">
        <w:rPr>
          <w:rFonts w:cs="Calibri"/>
          <w:b/>
          <w:bCs/>
          <w:i/>
          <w:iCs/>
        </w:rPr>
        <w:t>Confidentiality Notice:</w:t>
      </w:r>
      <w:r w:rsidRPr="008210FA">
        <w:rPr>
          <w:rFonts w:cs="Calibri"/>
          <w:i/>
          <w:iCs/>
        </w:rPr>
        <w:t xml:space="preserve"> This form must be stored securely and only shared with those directly responsible for child safety compliance (e.g., Child Safety Officer, Club President, relevant authorities).</w:t>
      </w:r>
    </w:p>
    <w:sectPr w:rsidR="008210FA" w:rsidRPr="00BB5006" w:rsidSect="00FA0C00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36014" w14:textId="77777777" w:rsidR="00EA7380" w:rsidRDefault="00EA7380" w:rsidP="00FA0C00">
      <w:pPr>
        <w:spacing w:after="0" w:line="240" w:lineRule="auto"/>
      </w:pPr>
      <w:r>
        <w:separator/>
      </w:r>
    </w:p>
  </w:endnote>
  <w:endnote w:type="continuationSeparator" w:id="0">
    <w:p w14:paraId="4ED17C1F" w14:textId="77777777" w:rsidR="00EA7380" w:rsidRDefault="00EA7380" w:rsidP="00FA0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43075" w14:textId="77777777" w:rsidR="00FA0C00" w:rsidRPr="00DC7215" w:rsidRDefault="00FA0C00" w:rsidP="00FA0C00">
    <w:pPr>
      <w:pStyle w:val="Footer"/>
      <w:jc w:val="right"/>
      <w:rPr>
        <w:rFonts w:cs="Calibri"/>
      </w:rPr>
    </w:pPr>
  </w:p>
  <w:p w14:paraId="34C3CB60" w14:textId="77777777" w:rsidR="00FA0C00" w:rsidRPr="00DC7215" w:rsidRDefault="00FA0C00" w:rsidP="00FA0C00">
    <w:pPr>
      <w:pStyle w:val="Footer"/>
      <w:jc w:val="right"/>
      <w:rPr>
        <w:rFonts w:cs="Calibri"/>
      </w:rPr>
    </w:pPr>
    <w:r w:rsidRPr="00DC7215">
      <w:rPr>
        <w:rFonts w:cs="Calibri"/>
      </w:rPr>
      <w:t>Page</w:t>
    </w:r>
    <w:r w:rsidR="00DC7215" w:rsidRPr="00DC7215">
      <w:rPr>
        <w:rFonts w:cs="Calibri"/>
      </w:rPr>
      <w:t xml:space="preserve"> </w:t>
    </w:r>
    <w:r w:rsidR="00DC7215" w:rsidRPr="00DC7215">
      <w:rPr>
        <w:rFonts w:cs="Calibri"/>
      </w:rPr>
      <w:fldChar w:fldCharType="begin"/>
    </w:r>
    <w:r w:rsidR="00DC7215" w:rsidRPr="00DC7215">
      <w:rPr>
        <w:rFonts w:cs="Calibri"/>
      </w:rPr>
      <w:instrText xml:space="preserve"> PAGE   \* MERGEFORMAT </w:instrText>
    </w:r>
    <w:r w:rsidR="00DC7215" w:rsidRPr="00DC7215">
      <w:rPr>
        <w:rFonts w:cs="Calibri"/>
      </w:rPr>
      <w:fldChar w:fldCharType="separate"/>
    </w:r>
    <w:r w:rsidR="00DC7215" w:rsidRPr="00DC7215">
      <w:rPr>
        <w:rFonts w:cs="Calibri"/>
        <w:noProof/>
      </w:rPr>
      <w:t>2</w:t>
    </w:r>
    <w:r w:rsidR="00DC7215" w:rsidRPr="00DC7215">
      <w:rPr>
        <w:rFonts w:cs="Calibri"/>
      </w:rPr>
      <w:fldChar w:fldCharType="end"/>
    </w:r>
    <w:r w:rsidR="00DC7215" w:rsidRPr="00DC7215">
      <w:rPr>
        <w:rFonts w:cs="Calibri"/>
      </w:rPr>
      <w:t xml:space="preserve"> of </w:t>
    </w:r>
    <w:r w:rsidR="00DC7215" w:rsidRPr="00DC7215">
      <w:rPr>
        <w:rFonts w:cs="Calibri"/>
      </w:rPr>
      <w:fldChar w:fldCharType="begin"/>
    </w:r>
    <w:r w:rsidR="00DC7215" w:rsidRPr="00DC7215">
      <w:rPr>
        <w:rFonts w:cs="Calibri"/>
      </w:rPr>
      <w:instrText xml:space="preserve"> NUMPAGES   \* MERGEFORMAT </w:instrText>
    </w:r>
    <w:r w:rsidR="00DC7215" w:rsidRPr="00DC7215">
      <w:rPr>
        <w:rFonts w:cs="Calibri"/>
      </w:rPr>
      <w:fldChar w:fldCharType="separate"/>
    </w:r>
    <w:r w:rsidR="00DC7215" w:rsidRPr="00DC7215">
      <w:rPr>
        <w:rFonts w:cs="Calibri"/>
        <w:noProof/>
      </w:rPr>
      <w:t>2</w:t>
    </w:r>
    <w:r w:rsidR="00DC7215" w:rsidRPr="00DC7215">
      <w:rPr>
        <w:rFonts w:cs="Calibri"/>
      </w:rPr>
      <w:fldChar w:fldCharType="end"/>
    </w:r>
  </w:p>
  <w:p w14:paraId="565DF7AB" w14:textId="77777777" w:rsidR="00FA0C00" w:rsidRPr="00DC7215" w:rsidRDefault="00FA0C00" w:rsidP="00FA0C00">
    <w:pPr>
      <w:pStyle w:val="Footer"/>
      <w:ind w:left="-142"/>
      <w:rPr>
        <w:rFonts w:cs="Calibri"/>
      </w:rPr>
    </w:pPr>
    <w:r w:rsidRPr="00DC7215">
      <w:rPr>
        <w:rFonts w:cs="Calibri"/>
        <w:noProof/>
      </w:rPr>
      <w:drawing>
        <wp:inline distT="0" distB="0" distL="0" distR="0" wp14:anchorId="4B01247C" wp14:editId="05E19878">
          <wp:extent cx="6822780" cy="476250"/>
          <wp:effectExtent l="0" t="0" r="0" b="0"/>
          <wp:docPr id="50976618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766188" name="Picture 50976618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66" t="95050" r="166" b="15"/>
                  <a:stretch/>
                </pic:blipFill>
                <pic:spPr bwMode="auto">
                  <a:xfrm>
                    <a:off x="0" y="0"/>
                    <a:ext cx="6839355" cy="4774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AE20C" w14:textId="77777777" w:rsidR="00FA0C00" w:rsidRPr="00DC7215" w:rsidRDefault="00FA0C00" w:rsidP="00FA0C00">
    <w:pPr>
      <w:pStyle w:val="Footer"/>
      <w:ind w:left="-284"/>
      <w:jc w:val="center"/>
      <w:rPr>
        <w:rFonts w:cs="Calibri"/>
      </w:rPr>
    </w:pPr>
  </w:p>
  <w:p w14:paraId="0D4EAE5E" w14:textId="77777777" w:rsidR="00FA0C00" w:rsidRPr="00DC7215" w:rsidRDefault="00FA0C00" w:rsidP="00FA0C00">
    <w:pPr>
      <w:pStyle w:val="Footer"/>
      <w:ind w:left="-284"/>
      <w:jc w:val="center"/>
      <w:rPr>
        <w:rFonts w:cs="Calibri"/>
      </w:rPr>
    </w:pPr>
    <w:r w:rsidRPr="00DC7215">
      <w:rPr>
        <w:rFonts w:cs="Calibri"/>
        <w:noProof/>
      </w:rPr>
      <w:drawing>
        <wp:inline distT="0" distB="0" distL="0" distR="0" wp14:anchorId="171A089E" wp14:editId="5CC95C6E">
          <wp:extent cx="6958890" cy="485775"/>
          <wp:effectExtent l="0" t="0" r="0" b="0"/>
          <wp:docPr id="138642750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766188" name="Picture 50976618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66" t="95050" r="166" b="15"/>
                  <a:stretch/>
                </pic:blipFill>
                <pic:spPr bwMode="auto">
                  <a:xfrm>
                    <a:off x="0" y="0"/>
                    <a:ext cx="7000155" cy="48865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FA157" w14:textId="77777777" w:rsidR="00EA7380" w:rsidRDefault="00EA7380" w:rsidP="00FA0C00">
      <w:pPr>
        <w:spacing w:after="0" w:line="240" w:lineRule="auto"/>
      </w:pPr>
      <w:r>
        <w:separator/>
      </w:r>
    </w:p>
  </w:footnote>
  <w:footnote w:type="continuationSeparator" w:id="0">
    <w:p w14:paraId="530C7B72" w14:textId="77777777" w:rsidR="00EA7380" w:rsidRDefault="00EA7380" w:rsidP="00FA0C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F0FD7" w14:textId="77777777" w:rsidR="00FA0C00" w:rsidRDefault="00C952CF">
    <w:pPr>
      <w:pStyle w:val="Header"/>
    </w:pPr>
    <w:r>
      <w:rPr>
        <w:noProof/>
      </w:rPr>
      <w:pict w14:anchorId="5BF544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7053719" o:spid="_x0000_s1032" type="#_x0000_t75" style="position:absolute;margin-left:0;margin-top:0;width:450.7pt;height:637.5pt;z-index:-251657216;mso-position-horizontal:center;mso-position-horizontal-relative:margin;mso-position-vertical:center;mso-position-vertical-relative:margin" o:allowincell="f">
          <v:imagedata r:id="rId1" o:title="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5FF20" w14:textId="77777777" w:rsidR="00FA0C00" w:rsidRPr="00DC7215" w:rsidRDefault="00C952CF" w:rsidP="00FA0C00">
    <w:pPr>
      <w:pStyle w:val="Header"/>
      <w:ind w:left="-709"/>
      <w:jc w:val="center"/>
      <w:rPr>
        <w:rFonts w:cs="Calibri"/>
      </w:rPr>
    </w:pPr>
    <w:r>
      <w:rPr>
        <w:rFonts w:cs="Calibri"/>
        <w:noProof/>
      </w:rPr>
      <w:pict w14:anchorId="6B4B83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7053720" o:spid="_x0000_s1033" type="#_x0000_t75" style="position:absolute;left:0;text-align:left;margin-left:0;margin-top:0;width:561.15pt;height:793.7pt;z-index:-251656192;mso-position-horizontal:center;mso-position-horizontal-relative:margin;mso-position-vertical:center;mso-position-vertical-relative:margin" o:allowincell="f">
          <v:imagedata r:id="rId1" o:title="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F477" w14:textId="77777777" w:rsidR="00FA0C00" w:rsidRPr="00DC7215" w:rsidRDefault="00C952CF">
    <w:pPr>
      <w:pStyle w:val="Header"/>
      <w:rPr>
        <w:rFonts w:cs="Calibri"/>
      </w:rPr>
    </w:pPr>
    <w:r>
      <w:rPr>
        <w:rFonts w:cs="Calibri"/>
        <w:noProof/>
      </w:rPr>
      <w:pict w14:anchorId="3AA2EA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7053718" o:spid="_x0000_s1031" type="#_x0000_t75" style="position:absolute;margin-left:0;margin-top:0;width:561.15pt;height:793.7pt;z-index:-251658240;mso-position-horizontal:center;mso-position-horizontal-relative:margin;mso-position-vertical:center;mso-position-vertical-relative:margin" o:allowincell="f">
          <v:imagedata r:id="rId1" o:title="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0C9"/>
    <w:multiLevelType w:val="hybridMultilevel"/>
    <w:tmpl w:val="E954CE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7354E"/>
    <w:multiLevelType w:val="hybridMultilevel"/>
    <w:tmpl w:val="55308AC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367972"/>
    <w:multiLevelType w:val="multilevel"/>
    <w:tmpl w:val="DB7A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C1EA6"/>
    <w:multiLevelType w:val="hybridMultilevel"/>
    <w:tmpl w:val="FD96EF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6360C"/>
    <w:multiLevelType w:val="hybridMultilevel"/>
    <w:tmpl w:val="EC88DE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36DA4"/>
    <w:multiLevelType w:val="hybridMultilevel"/>
    <w:tmpl w:val="22847E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C4778"/>
    <w:multiLevelType w:val="multilevel"/>
    <w:tmpl w:val="189A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A21A0"/>
    <w:multiLevelType w:val="multilevel"/>
    <w:tmpl w:val="744A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E5E62"/>
    <w:multiLevelType w:val="multilevel"/>
    <w:tmpl w:val="4B94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15008"/>
    <w:multiLevelType w:val="multilevel"/>
    <w:tmpl w:val="0146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A3529"/>
    <w:multiLevelType w:val="multilevel"/>
    <w:tmpl w:val="5742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A4438"/>
    <w:multiLevelType w:val="hybridMultilevel"/>
    <w:tmpl w:val="AAE0E2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620801"/>
    <w:multiLevelType w:val="hybridMultilevel"/>
    <w:tmpl w:val="A216BA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256081">
    <w:abstractNumId w:val="3"/>
  </w:num>
  <w:num w:numId="2" w16cid:durableId="2025521214">
    <w:abstractNumId w:val="12"/>
  </w:num>
  <w:num w:numId="3" w16cid:durableId="1567453247">
    <w:abstractNumId w:val="0"/>
  </w:num>
  <w:num w:numId="4" w16cid:durableId="1711034262">
    <w:abstractNumId w:val="11"/>
  </w:num>
  <w:num w:numId="5" w16cid:durableId="1858612730">
    <w:abstractNumId w:val="4"/>
  </w:num>
  <w:num w:numId="6" w16cid:durableId="451479743">
    <w:abstractNumId w:val="5"/>
  </w:num>
  <w:num w:numId="7" w16cid:durableId="269121392">
    <w:abstractNumId w:val="6"/>
  </w:num>
  <w:num w:numId="8" w16cid:durableId="633297517">
    <w:abstractNumId w:val="7"/>
  </w:num>
  <w:num w:numId="9" w16cid:durableId="2027363054">
    <w:abstractNumId w:val="9"/>
  </w:num>
  <w:num w:numId="10" w16cid:durableId="1797865877">
    <w:abstractNumId w:val="10"/>
  </w:num>
  <w:num w:numId="11" w16cid:durableId="985596473">
    <w:abstractNumId w:val="8"/>
  </w:num>
  <w:num w:numId="12" w16cid:durableId="113867954">
    <w:abstractNumId w:val="2"/>
  </w:num>
  <w:num w:numId="13" w16cid:durableId="1103502530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80"/>
    <w:rsid w:val="00001B6B"/>
    <w:rsid w:val="00047628"/>
    <w:rsid w:val="000A6335"/>
    <w:rsid w:val="000C1A1B"/>
    <w:rsid w:val="000D3531"/>
    <w:rsid w:val="000F6BEF"/>
    <w:rsid w:val="00117811"/>
    <w:rsid w:val="001337DA"/>
    <w:rsid w:val="00137621"/>
    <w:rsid w:val="001E6F42"/>
    <w:rsid w:val="002501E7"/>
    <w:rsid w:val="00257131"/>
    <w:rsid w:val="002B6A89"/>
    <w:rsid w:val="002D6114"/>
    <w:rsid w:val="00303199"/>
    <w:rsid w:val="00324C48"/>
    <w:rsid w:val="003276B0"/>
    <w:rsid w:val="003437CE"/>
    <w:rsid w:val="00365C34"/>
    <w:rsid w:val="003805F5"/>
    <w:rsid w:val="00385767"/>
    <w:rsid w:val="003A028A"/>
    <w:rsid w:val="003A1B09"/>
    <w:rsid w:val="003A79EB"/>
    <w:rsid w:val="003B7040"/>
    <w:rsid w:val="00485086"/>
    <w:rsid w:val="00546C61"/>
    <w:rsid w:val="00567AE0"/>
    <w:rsid w:val="005E5EC0"/>
    <w:rsid w:val="00656B69"/>
    <w:rsid w:val="00680C08"/>
    <w:rsid w:val="00681BFF"/>
    <w:rsid w:val="00695943"/>
    <w:rsid w:val="006A7E75"/>
    <w:rsid w:val="006B4184"/>
    <w:rsid w:val="006D642F"/>
    <w:rsid w:val="006D7FEE"/>
    <w:rsid w:val="006F19FD"/>
    <w:rsid w:val="007026DD"/>
    <w:rsid w:val="007159D6"/>
    <w:rsid w:val="00720E5B"/>
    <w:rsid w:val="00722843"/>
    <w:rsid w:val="00770C5E"/>
    <w:rsid w:val="00800553"/>
    <w:rsid w:val="00820529"/>
    <w:rsid w:val="008210FA"/>
    <w:rsid w:val="008543E4"/>
    <w:rsid w:val="00856D73"/>
    <w:rsid w:val="008737B4"/>
    <w:rsid w:val="008866C4"/>
    <w:rsid w:val="008920FE"/>
    <w:rsid w:val="008A574F"/>
    <w:rsid w:val="008E79ED"/>
    <w:rsid w:val="00907614"/>
    <w:rsid w:val="00931416"/>
    <w:rsid w:val="009407F4"/>
    <w:rsid w:val="009A1EA9"/>
    <w:rsid w:val="009B1501"/>
    <w:rsid w:val="009B70BD"/>
    <w:rsid w:val="009B7F4B"/>
    <w:rsid w:val="009F6AE5"/>
    <w:rsid w:val="00A34551"/>
    <w:rsid w:val="00A77978"/>
    <w:rsid w:val="00A950AB"/>
    <w:rsid w:val="00AA1738"/>
    <w:rsid w:val="00AB1B3A"/>
    <w:rsid w:val="00AC088F"/>
    <w:rsid w:val="00B0428B"/>
    <w:rsid w:val="00BB4885"/>
    <w:rsid w:val="00BB5006"/>
    <w:rsid w:val="00BC31A0"/>
    <w:rsid w:val="00C01439"/>
    <w:rsid w:val="00C11178"/>
    <w:rsid w:val="00C5638D"/>
    <w:rsid w:val="00C82B27"/>
    <w:rsid w:val="00C952CF"/>
    <w:rsid w:val="00CF2371"/>
    <w:rsid w:val="00D43668"/>
    <w:rsid w:val="00DC5989"/>
    <w:rsid w:val="00DC7215"/>
    <w:rsid w:val="00E10543"/>
    <w:rsid w:val="00E13564"/>
    <w:rsid w:val="00E32627"/>
    <w:rsid w:val="00E32F5F"/>
    <w:rsid w:val="00E75D4C"/>
    <w:rsid w:val="00E7747C"/>
    <w:rsid w:val="00E77537"/>
    <w:rsid w:val="00EA7380"/>
    <w:rsid w:val="00EB59C2"/>
    <w:rsid w:val="00EC674F"/>
    <w:rsid w:val="00F03B81"/>
    <w:rsid w:val="00F2175E"/>
    <w:rsid w:val="00F352AA"/>
    <w:rsid w:val="00F645EC"/>
    <w:rsid w:val="00FA0C00"/>
    <w:rsid w:val="00F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61A35"/>
  <w15:chartTrackingRefBased/>
  <w15:docId w15:val="{A6202497-11E7-47EA-8CBF-D1EE0FA3A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215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584193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84193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564"/>
    <w:pPr>
      <w:keepNext/>
      <w:keepLines/>
      <w:spacing w:before="160" w:after="80"/>
      <w:outlineLvl w:val="2"/>
    </w:pPr>
    <w:rPr>
      <w:rFonts w:eastAsiaTheme="majorEastAsia" w:cstheme="majorBidi"/>
      <w:color w:val="7030A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086"/>
    <w:rPr>
      <w:rFonts w:asciiTheme="majorHAnsi" w:eastAsiaTheme="majorEastAsia" w:hAnsiTheme="majorHAnsi" w:cstheme="majorBidi"/>
      <w:caps/>
      <w:color w:val="584193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28A"/>
    <w:rPr>
      <w:rFonts w:asciiTheme="majorHAnsi" w:eastAsiaTheme="majorEastAsia" w:hAnsiTheme="majorHAnsi" w:cstheme="majorBidi"/>
      <w:color w:val="584193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564"/>
    <w:rPr>
      <w:rFonts w:ascii="Calibri" w:eastAsiaTheme="majorEastAsia" w:hAnsi="Calibri" w:cstheme="majorBidi"/>
      <w:color w:val="7030A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0C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C00"/>
  </w:style>
  <w:style w:type="paragraph" w:styleId="Footer">
    <w:name w:val="footer"/>
    <w:basedOn w:val="Normal"/>
    <w:link w:val="FooterChar"/>
    <w:uiPriority w:val="99"/>
    <w:unhideWhenUsed/>
    <w:rsid w:val="00FA0C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C00"/>
  </w:style>
  <w:style w:type="paragraph" w:styleId="NoSpacing">
    <w:name w:val="No Spacing"/>
    <w:uiPriority w:val="1"/>
    <w:qFormat/>
    <w:rsid w:val="00DC7215"/>
    <w:pPr>
      <w:spacing w:after="0" w:line="240" w:lineRule="auto"/>
    </w:pPr>
    <w:rPr>
      <w:rFonts w:ascii="Calibri" w:hAnsi="Calibri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3A028A"/>
    <w:p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A028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028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A02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B6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A1B09"/>
    <w:pPr>
      <w:spacing w:after="0" w:line="240" w:lineRule="auto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9314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314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31416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14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1416"/>
    <w:rPr>
      <w:rFonts w:ascii="Calibri" w:hAnsi="Calibr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E10543"/>
    <w:pPr>
      <w:spacing w:after="100"/>
      <w:ind w:left="440"/>
    </w:pPr>
  </w:style>
  <w:style w:type="table" w:styleId="GridTable1Light-Accent5">
    <w:name w:val="Grid Table 1 Light Accent 5"/>
    <w:basedOn w:val="TableNormal"/>
    <w:uiPriority w:val="46"/>
    <w:rsid w:val="00A950AB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821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mer\OneDrive\Downloads\FORM_Child_Safety_Concern_Form_202509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0E162-58D5-4F66-9236-0C85BB188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FORM_Child_Safety_Concern_Form_20250901</Template>
  <TotalTime>1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Walsh</dc:creator>
  <cp:keywords/>
  <dc:description/>
  <cp:lastModifiedBy>Cameron Walsh</cp:lastModifiedBy>
  <cp:revision>2</cp:revision>
  <cp:lastPrinted>2025-09-01T01:00:00Z</cp:lastPrinted>
  <dcterms:created xsi:type="dcterms:W3CDTF">2026-04-18T06:12:00Z</dcterms:created>
  <dcterms:modified xsi:type="dcterms:W3CDTF">2026-04-18T06:12:00Z</dcterms:modified>
</cp:coreProperties>
</file>